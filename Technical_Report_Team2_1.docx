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5853DD7F" w14:textId="77777777" w:rsidTr="00B0688D">
        <w:trPr>
          <w:trHeight w:val="1771"/>
        </w:trPr>
        <w:tc>
          <w:tcPr>
            <w:tcW w:w="7240" w:type="dxa"/>
            <w:tcBorders>
              <w:top w:val="nil"/>
              <w:left w:val="nil"/>
              <w:bottom w:val="nil"/>
              <w:right w:val="nil"/>
            </w:tcBorders>
          </w:tcPr>
          <w:p w14:paraId="4A2DC10D" w14:textId="77777777" w:rsidR="00B0688D" w:rsidRDefault="00B0688D" w:rsidP="007057F4">
            <w:r>
              <w:rPr>
                <w:noProof/>
              </w:rPr>
              <mc:AlternateContent>
                <mc:Choice Requires="wps">
                  <w:drawing>
                    <wp:inline distT="0" distB="0" distL="0" distR="0" wp14:anchorId="3BC97899" wp14:editId="181BDD29">
                      <wp:extent cx="3696236" cy="2024365"/>
                      <wp:effectExtent l="0" t="0" r="0" b="0"/>
                      <wp:docPr id="8" name="Text Box 8"/>
                      <wp:cNvGraphicFramePr/>
                      <a:graphic xmlns:a="http://schemas.openxmlformats.org/drawingml/2006/main">
                        <a:graphicData uri="http://schemas.microsoft.com/office/word/2010/wordprocessingShape">
                          <wps:wsp>
                            <wps:cNvSpPr txBox="1"/>
                            <wps:spPr>
                              <a:xfrm>
                                <a:off x="0" y="0"/>
                                <a:ext cx="3696236" cy="2024365"/>
                              </a:xfrm>
                              <a:prstGeom prst="rect">
                                <a:avLst/>
                              </a:prstGeom>
                              <a:noFill/>
                              <a:ln w="6350">
                                <a:noFill/>
                              </a:ln>
                            </wps:spPr>
                            <wps:txbx>
                              <w:txbxContent>
                                <w:p w14:paraId="6A4A0A24" w14:textId="77777777" w:rsidR="00C3699D" w:rsidRDefault="00C3699D" w:rsidP="002E0194">
                                  <w:pPr>
                                    <w:pStyle w:val="Title"/>
                                  </w:pPr>
                                  <w:r>
                                    <w:t>Customer Personality</w:t>
                                  </w:r>
                                </w:p>
                                <w:p w14:paraId="6E6D8DF1" w14:textId="593B1C89" w:rsidR="00B0688D" w:rsidRPr="002E0194" w:rsidRDefault="00C3699D" w:rsidP="002E0194">
                                  <w:pPr>
                                    <w:pStyle w:val="Title"/>
                                  </w:pPr>
                                  <w: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C97899" id="_x0000_t202" coordsize="21600,21600" o:spt="202" path="m,l,21600r21600,l21600,xe">
                      <v:stroke joinstyle="miter"/>
                      <v:path gradientshapeok="t" o:connecttype="rect"/>
                    </v:shapetype>
                    <v:shape id="Text Box 8" o:spid="_x0000_s1026" type="#_x0000_t202" style="width:291.05pt;height:15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mlGAIAAC0EAAAOAAAAZHJzL2Uyb0RvYy54bWysU8lu2zAQvRfoPxC815LlpY1gOXATuChg&#10;JAGcImeaIi0BFIclaUvu13dIyQvSnopeqBnOaJb3Hhf3XaPIUVhXgy7oeJRSIjSHstb7gv54XX/6&#10;QonzTJdMgRYFPQlH75cfPyxak4sMKlClsASLaJe3pqCV9yZPEscr0TA3AiM0BiXYhnl07T4pLWux&#10;eqOSLE3nSQu2NBa4cA5vH/sgXcb6Ugrun6V0whNVUJzNx9PGcxfOZLlg+d4yU9V8GIP9wxQNqzU2&#10;vZR6ZJ6Rg63/KNXU3IID6UccmgSkrLmIO+A24/TdNtuKGRF3QXCcucDk/l9Z/nTcmhdLfPcVOiQw&#10;ANIalzu8DPt00jbhi5MSjCOEpwtsovOE4+VkfjfPJnNKOMayNJtO5rNQJ7n+bqzz3wQ0JBgFtchL&#10;hIsdN873qeeU0E3DulYqcqM0aQs6n8zS+MMlgsWVxh7XYYPlu103bLCD8oSLWeg5d4ava2y+Yc6/&#10;MIsk4y4oXP+Mh1SATWCwKKnA/vrbfchH7DFKSYuiKaj7eWBWUKK+a2TlbjydBpVFZzr7nKFjbyO7&#10;24g+NA+AuhzjEzE8miHfq7MpLTRvqO9V6Iohpjn2Lqg/mw++lzK+Dy5Wq5iEujLMb/TW8FA6wBmg&#10;fe3emDUD/h6pe4KzvFj+joY+tydidfAg68hRALhHdcAdNRlZHt5PEP2tH7Our3z5GwAA//8DAFBL&#10;AwQUAAYACAAAACEAEGjzON0AAAAFAQAADwAAAGRycy9kb3ducmV2LnhtbEyPQUvDQBCF74L/YRnB&#10;m90kUgkxm1ICRRA9tPbibZKdJsHd2ZjdttFf7+rFXgYe7/HeN+VqtkacaPKDYwXpIgFB3Do9cKdg&#10;/7a5y0H4gKzROCYFX+RhVV1flVhod+YtnXahE7GEfYEK+hDGQkrf9mTRL9xIHL2DmyyGKKdO6gnP&#10;sdwamSXJg7Q4cFzocaS6p/Zjd7QKnuvNK26bzObfpn56OazHz/37Uqnbm3n9CCLQHP7D8Isf0aGK&#10;TI07svbCKIiPhL8bvWWepSAaBfdpnoOsSnlJX/0AAAD//wMAUEsBAi0AFAAGAAgAAAAhALaDOJL+&#10;AAAA4QEAABMAAAAAAAAAAAAAAAAAAAAAAFtDb250ZW50X1R5cGVzXS54bWxQSwECLQAUAAYACAAA&#10;ACEAOP0h/9YAAACUAQAACwAAAAAAAAAAAAAAAAAvAQAAX3JlbHMvLnJlbHNQSwECLQAUAAYACAAA&#10;ACEAZAQppRgCAAAtBAAADgAAAAAAAAAAAAAAAAAuAgAAZHJzL2Uyb0RvYy54bWxQSwECLQAUAAYA&#10;CAAAACEAEGjzON0AAAAFAQAADwAAAAAAAAAAAAAAAAByBAAAZHJzL2Rvd25yZXYueG1sUEsFBgAA&#10;AAAEAAQA8wAAAHwFAAAAAA==&#10;" filled="f" stroked="f" strokeweight=".5pt">
                      <v:textbox>
                        <w:txbxContent>
                          <w:p w14:paraId="6A4A0A24" w14:textId="77777777" w:rsidR="00C3699D" w:rsidRDefault="00C3699D" w:rsidP="002E0194">
                            <w:pPr>
                              <w:pStyle w:val="Title"/>
                            </w:pPr>
                            <w:r>
                              <w:t>Customer Personality</w:t>
                            </w:r>
                          </w:p>
                          <w:p w14:paraId="6E6D8DF1" w14:textId="593B1C89" w:rsidR="00B0688D" w:rsidRPr="002E0194" w:rsidRDefault="00C3699D" w:rsidP="002E0194">
                            <w:pPr>
                              <w:pStyle w:val="Title"/>
                            </w:pPr>
                            <w:r>
                              <w:t xml:space="preserve"> Analysis</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5B4DA68A" w14:textId="77777777" w:rsidTr="00B0688D">
        <w:trPr>
          <w:trHeight w:val="2043"/>
        </w:trPr>
        <w:tc>
          <w:tcPr>
            <w:tcW w:w="4572" w:type="dxa"/>
          </w:tcPr>
          <w:p w14:paraId="24653FCF" w14:textId="77777777" w:rsidR="00B0688D" w:rsidRDefault="00B0688D" w:rsidP="007057F4">
            <w:r>
              <w:rPr>
                <w:noProof/>
              </w:rPr>
              <mc:AlternateContent>
                <mc:Choice Requires="wps">
                  <w:drawing>
                    <wp:inline distT="0" distB="0" distL="0" distR="0" wp14:anchorId="7B56DBF5" wp14:editId="4E41450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0B5B3F3F" w14:textId="2B9B15F5" w:rsidR="00B0688D" w:rsidRPr="002178B9" w:rsidRDefault="00B0688D"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56DBF5"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0B5B3F3F" w14:textId="2B9B15F5" w:rsidR="00B0688D" w:rsidRPr="002178B9" w:rsidRDefault="00B0688D" w:rsidP="004F2231">
                            <w:pPr>
                              <w:rPr>
                                <w:rFonts w:asciiTheme="majorHAnsi" w:hAnsiTheme="majorHAnsi"/>
                                <w:color w:val="0189F9" w:themeColor="accent1"/>
                                <w:sz w:val="48"/>
                                <w:szCs w:val="48"/>
                              </w:rPr>
                            </w:pPr>
                          </w:p>
                        </w:txbxContent>
                      </v:textbox>
                      <w10:anchorlock/>
                    </v:shape>
                  </w:pict>
                </mc:Fallback>
              </mc:AlternateContent>
            </w:r>
            <w:r>
              <w:rPr>
                <w:noProof/>
              </w:rPr>
              <mc:AlternateContent>
                <mc:Choice Requires="wps">
                  <w:drawing>
                    <wp:inline distT="0" distB="0" distL="0" distR="0" wp14:anchorId="39013312" wp14:editId="7E110F1B">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3D9FA72A"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013312"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3D9FA72A"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0A20DB62" w14:textId="77777777" w:rsidTr="007057F4">
        <w:trPr>
          <w:trHeight w:val="1080"/>
        </w:trPr>
        <w:tc>
          <w:tcPr>
            <w:tcW w:w="5449" w:type="dxa"/>
            <w:vAlign w:val="center"/>
          </w:tcPr>
          <w:p w14:paraId="4CFADAC4" w14:textId="77777777" w:rsidR="00B0688D" w:rsidRDefault="00B0688D" w:rsidP="007057F4">
            <w:r>
              <w:rPr>
                <w:noProof/>
              </w:rPr>
              <mc:AlternateContent>
                <mc:Choice Requires="wps">
                  <w:drawing>
                    <wp:inline distT="0" distB="0" distL="0" distR="0" wp14:anchorId="6F7D6947" wp14:editId="27550103">
                      <wp:extent cx="2458995" cy="872116"/>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872116"/>
                              </a:xfrm>
                              <a:prstGeom prst="rect">
                                <a:avLst/>
                              </a:prstGeom>
                              <a:noFill/>
                              <a:ln w="6350">
                                <a:noFill/>
                              </a:ln>
                            </wps:spPr>
                            <wps:txbx>
                              <w:txbxContent>
                                <w:p w14:paraId="2347439B" w14:textId="77777777" w:rsidR="00C3699D" w:rsidRPr="00C3699D" w:rsidRDefault="00C3699D" w:rsidP="00C3699D">
                                  <w:pPr>
                                    <w:pStyle w:val="Default"/>
                                    <w:rPr>
                                      <w:sz w:val="28"/>
                                      <w:szCs w:val="28"/>
                                    </w:rPr>
                                  </w:pPr>
                                  <w:r w:rsidRPr="00C3699D">
                                    <w:rPr>
                                      <w:rFonts w:asciiTheme="majorHAnsi" w:eastAsia="Times New Roman" w:hAnsiTheme="majorHAnsi"/>
                                      <w:color w:val="0189F9" w:themeColor="accent1"/>
                                      <w:lang w:eastAsia="en-US"/>
                                    </w:rPr>
                                    <w:t>Submitted by (TEAM #2)</w:t>
                                  </w:r>
                                  <w:r w:rsidRPr="00C3699D">
                                    <w:rPr>
                                      <w:b/>
                                      <w:bCs/>
                                      <w:color w:val="4470C4"/>
                                    </w:rPr>
                                    <w:t xml:space="preserve"> </w:t>
                                  </w:r>
                                </w:p>
                                <w:p w14:paraId="7FF94934" w14:textId="77777777" w:rsidR="00C3699D" w:rsidRPr="00C3699D" w:rsidRDefault="00C3699D" w:rsidP="00C3699D">
                                  <w:pPr>
                                    <w:pStyle w:val="Default"/>
                                    <w:rPr>
                                      <w:rFonts w:asciiTheme="majorHAnsi" w:hAnsiTheme="majorHAnsi"/>
                                      <w:sz w:val="20"/>
                                      <w:szCs w:val="20"/>
                                    </w:rPr>
                                  </w:pPr>
                                  <w:r w:rsidRPr="00C3699D">
                                    <w:rPr>
                                      <w:rFonts w:asciiTheme="majorHAnsi" w:hAnsiTheme="majorHAnsi"/>
                                      <w:b/>
                                      <w:bCs/>
                                      <w:sz w:val="20"/>
                                      <w:szCs w:val="20"/>
                                    </w:rPr>
                                    <w:t>Prasad Thamada</w:t>
                                  </w:r>
                                </w:p>
                                <w:p w14:paraId="197A3D10" w14:textId="77777777" w:rsidR="00C3699D" w:rsidRPr="00C3699D" w:rsidRDefault="00C3699D" w:rsidP="00C3699D">
                                  <w:pPr>
                                    <w:pStyle w:val="Default"/>
                                    <w:rPr>
                                      <w:rFonts w:asciiTheme="majorHAnsi" w:hAnsiTheme="majorHAnsi"/>
                                      <w:sz w:val="20"/>
                                      <w:szCs w:val="20"/>
                                    </w:rPr>
                                  </w:pPr>
                                  <w:r w:rsidRPr="00C3699D">
                                    <w:rPr>
                                      <w:rFonts w:asciiTheme="majorHAnsi" w:hAnsiTheme="majorHAnsi"/>
                                      <w:b/>
                                      <w:bCs/>
                                      <w:sz w:val="20"/>
                                      <w:szCs w:val="20"/>
                                    </w:rPr>
                                    <w:t xml:space="preserve">Ankita Manjarekar </w:t>
                                  </w:r>
                                </w:p>
                                <w:p w14:paraId="01855B52" w14:textId="77777777" w:rsidR="00C3699D" w:rsidRPr="00C3699D" w:rsidRDefault="00C3699D" w:rsidP="00C3699D">
                                  <w:pPr>
                                    <w:pStyle w:val="Default"/>
                                    <w:rPr>
                                      <w:rFonts w:asciiTheme="majorHAnsi" w:hAnsiTheme="majorHAnsi"/>
                                      <w:sz w:val="20"/>
                                      <w:szCs w:val="20"/>
                                    </w:rPr>
                                  </w:pPr>
                                  <w:r w:rsidRPr="00C3699D">
                                    <w:rPr>
                                      <w:rFonts w:asciiTheme="majorHAnsi" w:hAnsiTheme="majorHAnsi"/>
                                      <w:b/>
                                      <w:bCs/>
                                      <w:sz w:val="20"/>
                                      <w:szCs w:val="20"/>
                                    </w:rPr>
                                    <w:t>Pallavi Bongu</w:t>
                                  </w:r>
                                </w:p>
                                <w:p w14:paraId="740CF75B" w14:textId="77777777" w:rsidR="00C3699D" w:rsidRPr="00C3699D" w:rsidRDefault="00C3699D" w:rsidP="00C3699D">
                                  <w:pPr>
                                    <w:pStyle w:val="Default"/>
                                    <w:rPr>
                                      <w:rFonts w:asciiTheme="majorHAnsi" w:hAnsiTheme="majorHAnsi"/>
                                      <w:b/>
                                      <w:bCs/>
                                      <w:sz w:val="20"/>
                                      <w:szCs w:val="20"/>
                                    </w:rPr>
                                  </w:pPr>
                                  <w:r w:rsidRPr="00C3699D">
                                    <w:rPr>
                                      <w:rFonts w:asciiTheme="majorHAnsi" w:hAnsiTheme="majorHAnsi"/>
                                      <w:b/>
                                      <w:bCs/>
                                      <w:sz w:val="20"/>
                                      <w:szCs w:val="20"/>
                                    </w:rPr>
                                    <w:t>Swetha Kancharla</w:t>
                                  </w:r>
                                </w:p>
                                <w:p w14:paraId="627DE1E5" w14:textId="77777777" w:rsidR="00B0688D" w:rsidRPr="007057F4" w:rsidRDefault="00B0688D" w:rsidP="007057F4"/>
                                <w:p w14:paraId="124FED5A"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D6947" id="Text Box 13" o:spid="_x0000_s1029" type="#_x0000_t202" style="width:193.6pt;height:6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7yuHAIAADMEAAAOAAAAZHJzL2Uyb0RvYy54bWysU02P2jAQvVfqf7B8L0lYYCEirOiuqCqh&#10;3ZXYas/GsUkkx+PahoT++o4dvrTtqerFmfFM5uO95/lD1yhyENbVoAuaDVJKhOZQ1npX0B9vqy9T&#10;SpxnumQKtCjoUTj6sPj8ad6aXAyhAlUKS7CIdnlrClp5b/IkcbwSDXMDMEJjUIJtmEfX7pLSshar&#10;NyoZpukkacGWxgIXzuHtUx+ki1hfSsH9i5ROeKIKirP5eNp4bsOZLOYs31lmqpqfxmD/MEXDao1N&#10;L6WemGdkb+s/SjU1t+BA+gGHJgEpay7iDrhNln7YZlMxI+IuCI4zF5jc/yvLnw8b82qJ775ChwQG&#10;QFrjcoeXYZ9O2iZ8cVKCcYTweIFNdJ5wvByOxtPZbEwJx9j0fphlk1Amuf5trPPfBDQkGAW1SEtE&#10;ix3Wzvep55TQTMOqVipSozRpCzq5G6fxh0sEiyuNPa6zBst3247UZUHvzntsoTziehZ65p3hqxpn&#10;WDPnX5lFqnEjlK9/wUMqwF5wsiipwP76233IRwYwSkmL0imo+7lnVlCivmvkZpaNRkFr0RmN74fo&#10;2NvI9jai980joDozfCiGRzPke3U2pYXmHVW+DF0xxDTH3gX1Z/PR94LGV8LFchmTUF2G+bXeGB5K&#10;B1QDwm/dO7PmRINHAp/hLDKWf2Cjz+35WO49yDpSFXDuUT3Bj8qMZJ9eUZD+rR+zrm998RsAAP//&#10;AwBQSwMEFAAGAAgAAAAhANSF6DTdAAAABQEAAA8AAABkcnMvZG93bnJldi54bWxMj0FLw0AQhe+C&#10;/2EZwZvdmKANMZtSAkUQPbT24m2S3SbB3dmY3bbRX+/oRS8Phvd475tyNTsrTmYKgycFt4sEhKHW&#10;64E6BfvXzU0OIkQkjdaTUfBpAqyqy4sSC+3PtDWnXewEl1AoUEEf41hIGdreOAwLPxpi7+Anh5HP&#10;qZN6wjOXOyvTJLmXDgfihR5HU/emfd8dnYKnevOC2yZ1+ZetH58P6/Fj/3an1PXVvH4AEc0c/8Lw&#10;g8/oUDFT44+kg7AK+JH4q+xl+TIF0XAoW2Ygq1L+p6++AQAA//8DAFBLAQItABQABgAIAAAAIQC2&#10;gziS/gAAAOEBAAATAAAAAAAAAAAAAAAAAAAAAABbQ29udGVudF9UeXBlc10ueG1sUEsBAi0AFAAG&#10;AAgAAAAhADj9If/WAAAAlAEAAAsAAAAAAAAAAAAAAAAALwEAAF9yZWxzLy5yZWxzUEsBAi0AFAAG&#10;AAgAAAAhAOJ3vK4cAgAAMwQAAA4AAAAAAAAAAAAAAAAALgIAAGRycy9lMm9Eb2MueG1sUEsBAi0A&#10;FAAGAAgAAAAhANSF6DTdAAAABQEAAA8AAAAAAAAAAAAAAAAAdgQAAGRycy9kb3ducmV2LnhtbFBL&#10;BQYAAAAABAAEAPMAAACABQAAAAA=&#10;" filled="f" stroked="f" strokeweight=".5pt">
                      <v:textbox>
                        <w:txbxContent>
                          <w:p w14:paraId="2347439B" w14:textId="77777777" w:rsidR="00C3699D" w:rsidRPr="00C3699D" w:rsidRDefault="00C3699D" w:rsidP="00C3699D">
                            <w:pPr>
                              <w:pStyle w:val="Default"/>
                              <w:rPr>
                                <w:sz w:val="28"/>
                                <w:szCs w:val="28"/>
                              </w:rPr>
                            </w:pPr>
                            <w:r w:rsidRPr="00C3699D">
                              <w:rPr>
                                <w:rFonts w:asciiTheme="majorHAnsi" w:eastAsia="Times New Roman" w:hAnsiTheme="majorHAnsi"/>
                                <w:color w:val="0189F9" w:themeColor="accent1"/>
                                <w:lang w:eastAsia="en-US"/>
                              </w:rPr>
                              <w:t>Submitted by (TEAM #2)</w:t>
                            </w:r>
                            <w:r w:rsidRPr="00C3699D">
                              <w:rPr>
                                <w:b/>
                                <w:bCs/>
                                <w:color w:val="4470C4"/>
                              </w:rPr>
                              <w:t xml:space="preserve"> </w:t>
                            </w:r>
                          </w:p>
                          <w:p w14:paraId="7FF94934" w14:textId="77777777" w:rsidR="00C3699D" w:rsidRPr="00C3699D" w:rsidRDefault="00C3699D" w:rsidP="00C3699D">
                            <w:pPr>
                              <w:pStyle w:val="Default"/>
                              <w:rPr>
                                <w:rFonts w:asciiTheme="majorHAnsi" w:hAnsiTheme="majorHAnsi"/>
                                <w:sz w:val="20"/>
                                <w:szCs w:val="20"/>
                              </w:rPr>
                            </w:pPr>
                            <w:r w:rsidRPr="00C3699D">
                              <w:rPr>
                                <w:rFonts w:asciiTheme="majorHAnsi" w:hAnsiTheme="majorHAnsi"/>
                                <w:b/>
                                <w:bCs/>
                                <w:sz w:val="20"/>
                                <w:szCs w:val="20"/>
                              </w:rPr>
                              <w:t>Prasad Thamada</w:t>
                            </w:r>
                          </w:p>
                          <w:p w14:paraId="197A3D10" w14:textId="77777777" w:rsidR="00C3699D" w:rsidRPr="00C3699D" w:rsidRDefault="00C3699D" w:rsidP="00C3699D">
                            <w:pPr>
                              <w:pStyle w:val="Default"/>
                              <w:rPr>
                                <w:rFonts w:asciiTheme="majorHAnsi" w:hAnsiTheme="majorHAnsi"/>
                                <w:sz w:val="20"/>
                                <w:szCs w:val="20"/>
                              </w:rPr>
                            </w:pPr>
                            <w:r w:rsidRPr="00C3699D">
                              <w:rPr>
                                <w:rFonts w:asciiTheme="majorHAnsi" w:hAnsiTheme="majorHAnsi"/>
                                <w:b/>
                                <w:bCs/>
                                <w:sz w:val="20"/>
                                <w:szCs w:val="20"/>
                              </w:rPr>
                              <w:t xml:space="preserve">Ankita Manjarekar </w:t>
                            </w:r>
                          </w:p>
                          <w:p w14:paraId="01855B52" w14:textId="77777777" w:rsidR="00C3699D" w:rsidRPr="00C3699D" w:rsidRDefault="00C3699D" w:rsidP="00C3699D">
                            <w:pPr>
                              <w:pStyle w:val="Default"/>
                              <w:rPr>
                                <w:rFonts w:asciiTheme="majorHAnsi" w:hAnsiTheme="majorHAnsi"/>
                                <w:sz w:val="20"/>
                                <w:szCs w:val="20"/>
                              </w:rPr>
                            </w:pPr>
                            <w:r w:rsidRPr="00C3699D">
                              <w:rPr>
                                <w:rFonts w:asciiTheme="majorHAnsi" w:hAnsiTheme="majorHAnsi"/>
                                <w:b/>
                                <w:bCs/>
                                <w:sz w:val="20"/>
                                <w:szCs w:val="20"/>
                              </w:rPr>
                              <w:t>Pallavi Bongu</w:t>
                            </w:r>
                          </w:p>
                          <w:p w14:paraId="740CF75B" w14:textId="77777777" w:rsidR="00C3699D" w:rsidRPr="00C3699D" w:rsidRDefault="00C3699D" w:rsidP="00C3699D">
                            <w:pPr>
                              <w:pStyle w:val="Default"/>
                              <w:rPr>
                                <w:rFonts w:asciiTheme="majorHAnsi" w:hAnsiTheme="majorHAnsi"/>
                                <w:b/>
                                <w:bCs/>
                                <w:sz w:val="20"/>
                                <w:szCs w:val="20"/>
                              </w:rPr>
                            </w:pPr>
                            <w:r w:rsidRPr="00C3699D">
                              <w:rPr>
                                <w:rFonts w:asciiTheme="majorHAnsi" w:hAnsiTheme="majorHAnsi"/>
                                <w:b/>
                                <w:bCs/>
                                <w:sz w:val="20"/>
                                <w:szCs w:val="20"/>
                              </w:rPr>
                              <w:t>Swetha Kancharla</w:t>
                            </w:r>
                          </w:p>
                          <w:p w14:paraId="627DE1E5" w14:textId="77777777" w:rsidR="00B0688D" w:rsidRPr="007057F4" w:rsidRDefault="00B0688D" w:rsidP="007057F4"/>
                          <w:p w14:paraId="124FED5A" w14:textId="77777777" w:rsidR="00B0688D" w:rsidRPr="007057F4" w:rsidRDefault="00B0688D" w:rsidP="007057F4"/>
                        </w:txbxContent>
                      </v:textbox>
                      <w10:anchorlock/>
                    </v:shape>
                  </w:pict>
                </mc:Fallback>
              </mc:AlternateContent>
            </w:r>
          </w:p>
        </w:tc>
        <w:tc>
          <w:tcPr>
            <w:tcW w:w="4901" w:type="dxa"/>
            <w:vAlign w:val="center"/>
          </w:tcPr>
          <w:p w14:paraId="4EA77ADA" w14:textId="44329021" w:rsidR="00B0688D" w:rsidRDefault="00C3699D" w:rsidP="007057F4">
            <w:pPr>
              <w:jc w:val="right"/>
            </w:pPr>
            <w:r>
              <w:rPr>
                <w:noProof/>
              </w:rPr>
              <mc:AlternateContent>
                <mc:Choice Requires="wps">
                  <w:drawing>
                    <wp:anchor distT="0" distB="0" distL="114300" distR="114300" simplePos="0" relativeHeight="251663360" behindDoc="0" locked="0" layoutInCell="1" allowOverlap="1" wp14:anchorId="62D009EB" wp14:editId="69FF525F">
                      <wp:simplePos x="0" y="0"/>
                      <wp:positionH relativeFrom="column">
                        <wp:posOffset>1197610</wp:posOffset>
                      </wp:positionH>
                      <wp:positionV relativeFrom="paragraph">
                        <wp:posOffset>-31115</wp:posOffset>
                      </wp:positionV>
                      <wp:extent cx="2113280" cy="665480"/>
                      <wp:effectExtent l="0" t="0" r="20320" b="20320"/>
                      <wp:wrapNone/>
                      <wp:docPr id="167452404" name="Text Box 1"/>
                      <wp:cNvGraphicFramePr/>
                      <a:graphic xmlns:a="http://schemas.openxmlformats.org/drawingml/2006/main">
                        <a:graphicData uri="http://schemas.microsoft.com/office/word/2010/wordprocessingShape">
                          <wps:wsp>
                            <wps:cNvSpPr txBox="1"/>
                            <wps:spPr>
                              <a:xfrm>
                                <a:off x="0" y="0"/>
                                <a:ext cx="2113280" cy="665480"/>
                              </a:xfrm>
                              <a:prstGeom prst="rect">
                                <a:avLst/>
                              </a:prstGeom>
                              <a:solidFill>
                                <a:schemeClr val="lt1"/>
                              </a:solidFill>
                              <a:ln w="6350">
                                <a:solidFill>
                                  <a:prstClr val="black"/>
                                </a:solidFill>
                              </a:ln>
                            </wps:spPr>
                            <wps:txbx>
                              <w:txbxContent>
                                <w:p w14:paraId="3C0C2BDA" w14:textId="77777777" w:rsidR="00C3699D" w:rsidRPr="00C3699D" w:rsidRDefault="00C3699D" w:rsidP="00C3699D">
                                  <w:pPr>
                                    <w:pStyle w:val="Default"/>
                                    <w:rPr>
                                      <w:rFonts w:asciiTheme="majorHAnsi" w:eastAsia="Times New Roman" w:hAnsiTheme="majorHAnsi"/>
                                      <w:color w:val="0189F9" w:themeColor="accent1"/>
                                      <w:lang w:eastAsia="en-US"/>
                                    </w:rPr>
                                  </w:pPr>
                                  <w:r w:rsidRPr="00C3699D">
                                    <w:rPr>
                                      <w:rFonts w:asciiTheme="majorHAnsi" w:eastAsia="Times New Roman" w:hAnsiTheme="majorHAnsi"/>
                                      <w:color w:val="0189F9" w:themeColor="accent1"/>
                                      <w:lang w:eastAsia="en-US"/>
                                    </w:rPr>
                                    <w:t xml:space="preserve">Submitted for DSCI-6007-01 </w:t>
                                  </w:r>
                                </w:p>
                                <w:p w14:paraId="39FB149A" w14:textId="77777777" w:rsidR="00C3699D" w:rsidRPr="00C3699D" w:rsidRDefault="00C3699D" w:rsidP="00C3699D">
                                  <w:pPr>
                                    <w:rPr>
                                      <w:rFonts w:asciiTheme="majorHAnsi" w:hAnsiTheme="majorHAnsi" w:cs="Times New Roman"/>
                                      <w:bCs/>
                                      <w:color w:val="000000"/>
                                      <w:sz w:val="20"/>
                                      <w:szCs w:val="20"/>
                                      <w:lang w:eastAsia="ja-JP"/>
                                    </w:rPr>
                                  </w:pPr>
                                  <w:r w:rsidRPr="00C3699D">
                                    <w:rPr>
                                      <w:rFonts w:asciiTheme="majorHAnsi" w:hAnsiTheme="majorHAnsi" w:cs="Times New Roman"/>
                                      <w:bCs/>
                                      <w:color w:val="000000"/>
                                      <w:sz w:val="20"/>
                                      <w:szCs w:val="20"/>
                                      <w:lang w:eastAsia="ja-JP"/>
                                    </w:rPr>
                                    <w:t>DR. ARDIANA SULA</w:t>
                                  </w:r>
                                </w:p>
                                <w:p w14:paraId="25788648" w14:textId="77777777" w:rsidR="00C3699D" w:rsidRDefault="00C369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009EB" id="Text Box 1" o:spid="_x0000_s1030" type="#_x0000_t202" style="position:absolute;left:0;text-align:left;margin-left:94.3pt;margin-top:-2.45pt;width:166.4pt;height:5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AOwIAAIMEAAAOAAAAZHJzL2Uyb0RvYy54bWysVE1v2zAMvQ/YfxB0XxynSdYacYosRYYB&#10;QVsgHXpWZCk2JouapMTOfv0o2flot9Owi0yK1CP5SHp239aKHIR1FeicpoMhJUJzKCq9y+n3l9Wn&#10;W0qcZ7pgCrTI6VE4ej//+GHWmEyMoARVCEsQRLusMTktvTdZkjheipq5ARih0SjB1syjandJYVmD&#10;6LVKRsPhNGnAFsYCF87h7UNnpPOIL6Xg/klKJzxROcXcfDxtPLfhTOYzlu0sM2XF+zTYP2RRs0pj&#10;0DPUA/OM7G31B1RdcQsOpB9wqBOQsuIi1oDVpMN31WxKZkSsBclx5kyT+3+w/PGwMc+W+PYLtNjA&#10;QEhjXObwMtTTSluHL2ZK0I4UHs+0idYTjpejNL0Z3aKJo206nYxRRpjk8tpY578KqEkQcmqxLZEt&#10;dlg737meXEIwB6oqVpVSUQmjIJbKkgPDJiofc0TwN15KkwaD30yGEfiNLUCf328V4z/69K68EE9p&#10;zPlSe5B8u21JVeR0fOJlC8UR6bLQTZIzfFUh/Jo5/8wsjg7SgOvgn/CQCjAn6CVKSrC//nYf/LGj&#10;aKWkwVHMqfu5Z1ZQor5p7PVdOh6H2Y3KePJ5hIq9tmyvLXpfLwGJSnHxDI9i8PfqJEoL9StuzSJE&#10;RRPTHGPn1J/Epe8WBLeOi8UiOuG0GubXemN4gA6NCbS+tK/Mmr6tHgfiEU5Dy7J33e18w0sNi70H&#10;WcXWB547Vnv6cdLj8PRbGVbpWo9el3/H/DcAAAD//wMAUEsDBBQABgAIAAAAIQCCflJC3AAAAAkB&#10;AAAPAAAAZHJzL2Rvd25yZXYueG1sTI/BTsMwEETvSPyDtUjcWqdVqewQpwJUuHCiIM5uvLUj4nVk&#10;u2n4e8wJjqN9mnnb7GY/sAlj6gMpWC0rYEhdMD1ZBR/vzwsBLGVNRg+BUME3Jti111eNrk240BtO&#10;h2xZKaFUawUu57HmPHUOvU7LMCKV2ylEr3OJ0XIT9aWU+4Gvq2rLve6pLDg94pPD7utw9gr2j1ba&#10;Tujo9sL0/TR/nl7ti1K3N/PDPbCMc/6D4Ve/qENbnI7hTCaxoWQhtgVVsNhIYAW4W682wI4KpJTA&#10;24b//6D9AQAA//8DAFBLAQItABQABgAIAAAAIQC2gziS/gAAAOEBAAATAAAAAAAAAAAAAAAAAAAA&#10;AABbQ29udGVudF9UeXBlc10ueG1sUEsBAi0AFAAGAAgAAAAhADj9If/WAAAAlAEAAAsAAAAAAAAA&#10;AAAAAAAALwEAAF9yZWxzLy5yZWxzUEsBAi0AFAAGAAgAAAAhAD4SsIA7AgAAgwQAAA4AAAAAAAAA&#10;AAAAAAAALgIAAGRycy9lMm9Eb2MueG1sUEsBAi0AFAAGAAgAAAAhAIJ+UkLcAAAACQEAAA8AAAAA&#10;AAAAAAAAAAAAlQQAAGRycy9kb3ducmV2LnhtbFBLBQYAAAAABAAEAPMAAACeBQAAAAA=&#10;" fillcolor="white [3201]" strokeweight=".5pt">
                      <v:textbox>
                        <w:txbxContent>
                          <w:p w14:paraId="3C0C2BDA" w14:textId="77777777" w:rsidR="00C3699D" w:rsidRPr="00C3699D" w:rsidRDefault="00C3699D" w:rsidP="00C3699D">
                            <w:pPr>
                              <w:pStyle w:val="Default"/>
                              <w:rPr>
                                <w:rFonts w:asciiTheme="majorHAnsi" w:eastAsia="Times New Roman" w:hAnsiTheme="majorHAnsi"/>
                                <w:color w:val="0189F9" w:themeColor="accent1"/>
                                <w:lang w:eastAsia="en-US"/>
                              </w:rPr>
                            </w:pPr>
                            <w:r w:rsidRPr="00C3699D">
                              <w:rPr>
                                <w:rFonts w:asciiTheme="majorHAnsi" w:eastAsia="Times New Roman" w:hAnsiTheme="majorHAnsi"/>
                                <w:color w:val="0189F9" w:themeColor="accent1"/>
                                <w:lang w:eastAsia="en-US"/>
                              </w:rPr>
                              <w:t xml:space="preserve">Submitted for DSCI-6007-01 </w:t>
                            </w:r>
                          </w:p>
                          <w:p w14:paraId="39FB149A" w14:textId="77777777" w:rsidR="00C3699D" w:rsidRPr="00C3699D" w:rsidRDefault="00C3699D" w:rsidP="00C3699D">
                            <w:pPr>
                              <w:rPr>
                                <w:rFonts w:asciiTheme="majorHAnsi" w:hAnsiTheme="majorHAnsi" w:cs="Times New Roman"/>
                                <w:bCs/>
                                <w:color w:val="000000"/>
                                <w:sz w:val="20"/>
                                <w:szCs w:val="20"/>
                                <w:lang w:eastAsia="ja-JP"/>
                              </w:rPr>
                            </w:pPr>
                            <w:r w:rsidRPr="00C3699D">
                              <w:rPr>
                                <w:rFonts w:asciiTheme="majorHAnsi" w:hAnsiTheme="majorHAnsi" w:cs="Times New Roman"/>
                                <w:bCs/>
                                <w:color w:val="000000"/>
                                <w:sz w:val="20"/>
                                <w:szCs w:val="20"/>
                                <w:lang w:eastAsia="ja-JP"/>
                              </w:rPr>
                              <w:t>DR. ARDIANA SULA</w:t>
                            </w:r>
                          </w:p>
                          <w:p w14:paraId="25788648" w14:textId="77777777" w:rsidR="00C3699D" w:rsidRDefault="00C3699D"/>
                        </w:txbxContent>
                      </v:textbox>
                    </v:shape>
                  </w:pict>
                </mc:Fallback>
              </mc:AlternateContent>
            </w:r>
          </w:p>
        </w:tc>
      </w:tr>
    </w:tbl>
    <w:p w14:paraId="298CFE71" w14:textId="2C27C00D" w:rsidR="008A3C95" w:rsidRDefault="008A3C95" w:rsidP="007057F4"/>
    <w:p w14:paraId="210A059A" w14:textId="41E99208" w:rsidR="008A3C95" w:rsidRDefault="002E0194" w:rsidP="007057F4">
      <w:r>
        <w:rPr>
          <w:noProof/>
        </w:rPr>
        <w:drawing>
          <wp:anchor distT="0" distB="0" distL="114300" distR="114300" simplePos="0" relativeHeight="251662336" behindDoc="1" locked="0" layoutInCell="1" allowOverlap="1" wp14:anchorId="3D21F63B" wp14:editId="5AF01B7C">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21154905" wp14:editId="38940776">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1984FA6F" wp14:editId="1D882927">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2097750693"/>
        <w:docPartObj>
          <w:docPartGallery w:val="Table of Contents"/>
          <w:docPartUnique/>
        </w:docPartObj>
      </w:sdtPr>
      <w:sdtEndPr/>
      <w:sdtContent>
        <w:p w14:paraId="1885A28A" w14:textId="1DE99699" w:rsidR="001670A7" w:rsidRDefault="001670A7" w:rsidP="001670A7">
          <w:pPr>
            <w:pStyle w:val="TOCHeading"/>
            <w:framePr w:wrap="around" w:y="1279"/>
          </w:pPr>
          <w:r>
            <w:t>Contents</w:t>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0"/>
        <w:gridCol w:w="640"/>
      </w:tblGrid>
      <w:tr w:rsidR="004A0497" w14:paraId="79BF406D" w14:textId="77777777" w:rsidTr="004A0497">
        <w:tc>
          <w:tcPr>
            <w:tcW w:w="9762" w:type="dxa"/>
          </w:tcPr>
          <w:p w14:paraId="07621165" w14:textId="6168ACF4" w:rsidR="007B4B20" w:rsidRDefault="007B4B20" w:rsidP="007B4B20">
            <w:pPr>
              <w:spacing w:after="200"/>
              <w:rPr>
                <w:bCs/>
                <w:noProof/>
              </w:rPr>
            </w:pPr>
            <w:r w:rsidRPr="00D956B5">
              <w:t>Executive Summary</w:t>
            </w:r>
            <w:r w:rsidR="004A0497">
              <w:t>…………………………………………………………………………………………</w:t>
            </w:r>
            <w:proofErr w:type="gramStart"/>
            <w:r w:rsidR="004A0497">
              <w:t>…..</w:t>
            </w:r>
            <w:proofErr w:type="gramEnd"/>
          </w:p>
        </w:tc>
        <w:tc>
          <w:tcPr>
            <w:tcW w:w="640" w:type="dxa"/>
          </w:tcPr>
          <w:p w14:paraId="58421227" w14:textId="4A4F942F" w:rsidR="007B4B20" w:rsidRDefault="007B4B20" w:rsidP="007B4B20">
            <w:pPr>
              <w:spacing w:after="200"/>
              <w:rPr>
                <w:bCs/>
                <w:noProof/>
              </w:rPr>
            </w:pPr>
            <w:r>
              <w:rPr>
                <w:bCs/>
                <w:noProof/>
              </w:rPr>
              <w:t>2</w:t>
            </w:r>
          </w:p>
        </w:tc>
      </w:tr>
      <w:tr w:rsidR="004A0497" w14:paraId="6E0A5378" w14:textId="77777777" w:rsidTr="004A0497">
        <w:tc>
          <w:tcPr>
            <w:tcW w:w="9762" w:type="dxa"/>
          </w:tcPr>
          <w:p w14:paraId="391782C5" w14:textId="2FD75E5D" w:rsidR="007B4B20" w:rsidRDefault="007B4B20" w:rsidP="007B4B20">
            <w:pPr>
              <w:spacing w:after="200"/>
              <w:rPr>
                <w:bCs/>
                <w:noProof/>
              </w:rPr>
            </w:pPr>
            <w:r w:rsidRPr="00D956B5">
              <w:t>Abstract</w:t>
            </w:r>
            <w:r w:rsidR="004A0497">
              <w:t>……………………………………………………………………………………………………………….</w:t>
            </w:r>
          </w:p>
        </w:tc>
        <w:tc>
          <w:tcPr>
            <w:tcW w:w="640" w:type="dxa"/>
          </w:tcPr>
          <w:p w14:paraId="56008C11" w14:textId="69F4A8C3" w:rsidR="007B4B20" w:rsidRDefault="007B4B20" w:rsidP="007B4B20">
            <w:pPr>
              <w:spacing w:after="200"/>
              <w:rPr>
                <w:bCs/>
                <w:noProof/>
              </w:rPr>
            </w:pPr>
            <w:r>
              <w:rPr>
                <w:bCs/>
                <w:noProof/>
              </w:rPr>
              <w:t>2</w:t>
            </w:r>
          </w:p>
        </w:tc>
      </w:tr>
      <w:tr w:rsidR="004A0497" w14:paraId="19B784CC" w14:textId="77777777" w:rsidTr="004A0497">
        <w:tc>
          <w:tcPr>
            <w:tcW w:w="9762" w:type="dxa"/>
          </w:tcPr>
          <w:p w14:paraId="1D3126FF" w14:textId="1B68E63A" w:rsidR="007B4B20" w:rsidRDefault="007B4B20" w:rsidP="007B4B20">
            <w:pPr>
              <w:spacing w:after="200"/>
              <w:rPr>
                <w:bCs/>
                <w:noProof/>
              </w:rPr>
            </w:pPr>
            <w:r w:rsidRPr="00D956B5">
              <w:t>Highlights of Proj</w:t>
            </w:r>
            <w:r>
              <w:t>e</w:t>
            </w:r>
            <w:r w:rsidRPr="00D956B5">
              <w:t>ct</w:t>
            </w:r>
            <w:r w:rsidR="004A0497">
              <w:t>…………………………………………………………………………………………</w:t>
            </w:r>
            <w:proofErr w:type="gramStart"/>
            <w:r w:rsidR="004A0497">
              <w:t>…..</w:t>
            </w:r>
            <w:proofErr w:type="gramEnd"/>
          </w:p>
        </w:tc>
        <w:tc>
          <w:tcPr>
            <w:tcW w:w="640" w:type="dxa"/>
          </w:tcPr>
          <w:p w14:paraId="01B1B69E" w14:textId="69FB2AF0" w:rsidR="007B4B20" w:rsidRDefault="007B4B20" w:rsidP="007B4B20">
            <w:pPr>
              <w:spacing w:after="200"/>
              <w:rPr>
                <w:bCs/>
                <w:noProof/>
              </w:rPr>
            </w:pPr>
            <w:r>
              <w:rPr>
                <w:bCs/>
                <w:noProof/>
              </w:rPr>
              <w:t>3</w:t>
            </w:r>
          </w:p>
        </w:tc>
      </w:tr>
      <w:tr w:rsidR="004A0497" w14:paraId="4C80EE4A" w14:textId="77777777" w:rsidTr="004A0497">
        <w:tc>
          <w:tcPr>
            <w:tcW w:w="9762" w:type="dxa"/>
          </w:tcPr>
          <w:p w14:paraId="306E3ED5" w14:textId="3DC9BC53" w:rsidR="007B4B20" w:rsidRDefault="007B4B20" w:rsidP="007B4B20">
            <w:pPr>
              <w:spacing w:after="200"/>
              <w:rPr>
                <w:bCs/>
                <w:noProof/>
              </w:rPr>
            </w:pPr>
            <w:r w:rsidRPr="00D956B5">
              <w:t>Introduction</w:t>
            </w:r>
            <w:r w:rsidR="004A0497">
              <w:t>………………………………………………………………………………………………………….</w:t>
            </w:r>
          </w:p>
        </w:tc>
        <w:tc>
          <w:tcPr>
            <w:tcW w:w="640" w:type="dxa"/>
          </w:tcPr>
          <w:p w14:paraId="106D4F1E" w14:textId="63AB1AD1" w:rsidR="007B4B20" w:rsidRDefault="007B4B20" w:rsidP="007B4B20">
            <w:pPr>
              <w:spacing w:after="200"/>
              <w:rPr>
                <w:bCs/>
                <w:noProof/>
              </w:rPr>
            </w:pPr>
            <w:r>
              <w:rPr>
                <w:bCs/>
                <w:noProof/>
              </w:rPr>
              <w:t>4</w:t>
            </w:r>
          </w:p>
        </w:tc>
      </w:tr>
      <w:tr w:rsidR="004A0497" w14:paraId="1E7DFE9B" w14:textId="77777777" w:rsidTr="004A0497">
        <w:tc>
          <w:tcPr>
            <w:tcW w:w="9762" w:type="dxa"/>
          </w:tcPr>
          <w:p w14:paraId="09427629" w14:textId="65BEA98E" w:rsidR="007B4B20" w:rsidRDefault="007B4B20" w:rsidP="007B4B20">
            <w:pPr>
              <w:spacing w:after="200"/>
              <w:rPr>
                <w:bCs/>
                <w:noProof/>
              </w:rPr>
            </w:pPr>
            <w:r w:rsidRPr="00D956B5">
              <w:t>Process Flow</w:t>
            </w:r>
            <w:r w:rsidR="004A0497">
              <w:t>………………………………………………………………………………………………………….</w:t>
            </w:r>
          </w:p>
        </w:tc>
        <w:tc>
          <w:tcPr>
            <w:tcW w:w="640" w:type="dxa"/>
          </w:tcPr>
          <w:p w14:paraId="55BBBE3D" w14:textId="3630B7C4" w:rsidR="007B4B20" w:rsidRDefault="007B4B20" w:rsidP="007B4B20">
            <w:pPr>
              <w:spacing w:after="200"/>
              <w:rPr>
                <w:bCs/>
                <w:noProof/>
              </w:rPr>
            </w:pPr>
            <w:r>
              <w:rPr>
                <w:bCs/>
                <w:noProof/>
              </w:rPr>
              <w:t>5</w:t>
            </w:r>
          </w:p>
        </w:tc>
      </w:tr>
      <w:tr w:rsidR="004A0497" w14:paraId="404CC100" w14:textId="77777777" w:rsidTr="004A0497">
        <w:tc>
          <w:tcPr>
            <w:tcW w:w="9762" w:type="dxa"/>
          </w:tcPr>
          <w:p w14:paraId="629D4EFB" w14:textId="23C7DEC4" w:rsidR="007B4B20" w:rsidRDefault="007B4B20" w:rsidP="007B4B20">
            <w:pPr>
              <w:spacing w:after="200"/>
              <w:rPr>
                <w:bCs/>
                <w:noProof/>
              </w:rPr>
            </w:pPr>
            <w:r w:rsidRPr="00D956B5">
              <w:t>Methodology</w:t>
            </w:r>
            <w:r w:rsidR="004A0497">
              <w:t>…………………………………………………………………………………………………………</w:t>
            </w:r>
          </w:p>
        </w:tc>
        <w:tc>
          <w:tcPr>
            <w:tcW w:w="640" w:type="dxa"/>
          </w:tcPr>
          <w:p w14:paraId="47EBE8BF" w14:textId="0606AD01" w:rsidR="007B4B20" w:rsidRDefault="007B4B20" w:rsidP="007B4B20">
            <w:pPr>
              <w:spacing w:after="200"/>
              <w:rPr>
                <w:bCs/>
                <w:noProof/>
              </w:rPr>
            </w:pPr>
            <w:r>
              <w:rPr>
                <w:bCs/>
                <w:noProof/>
              </w:rPr>
              <w:t>6</w:t>
            </w:r>
          </w:p>
        </w:tc>
      </w:tr>
      <w:tr w:rsidR="004A0497" w14:paraId="7F8B611F" w14:textId="77777777" w:rsidTr="004A0497">
        <w:tc>
          <w:tcPr>
            <w:tcW w:w="9762" w:type="dxa"/>
          </w:tcPr>
          <w:p w14:paraId="5B950021" w14:textId="392DCDF5" w:rsidR="007B4B20" w:rsidRDefault="007B4B20" w:rsidP="007B4B20">
            <w:pPr>
              <w:spacing w:after="200"/>
              <w:rPr>
                <w:bCs/>
                <w:noProof/>
              </w:rPr>
            </w:pPr>
            <w:r w:rsidRPr="00D956B5">
              <w:t>Results</w:t>
            </w:r>
            <w:r w:rsidR="004A0497">
              <w:t>………………………………………………………………………………………………………………</w:t>
            </w:r>
            <w:proofErr w:type="gramStart"/>
            <w:r w:rsidR="004A0497">
              <w:t>…..</w:t>
            </w:r>
            <w:proofErr w:type="gramEnd"/>
          </w:p>
        </w:tc>
        <w:tc>
          <w:tcPr>
            <w:tcW w:w="640" w:type="dxa"/>
          </w:tcPr>
          <w:p w14:paraId="7E32D7BD" w14:textId="115E26CB" w:rsidR="007B4B20" w:rsidRDefault="007B4B20" w:rsidP="007B4B20">
            <w:pPr>
              <w:spacing w:after="200"/>
              <w:rPr>
                <w:bCs/>
                <w:noProof/>
              </w:rPr>
            </w:pPr>
            <w:r>
              <w:rPr>
                <w:bCs/>
                <w:noProof/>
              </w:rPr>
              <w:t>10</w:t>
            </w:r>
          </w:p>
        </w:tc>
      </w:tr>
      <w:tr w:rsidR="004A0497" w14:paraId="687E1035" w14:textId="77777777" w:rsidTr="004A0497">
        <w:tc>
          <w:tcPr>
            <w:tcW w:w="9762" w:type="dxa"/>
          </w:tcPr>
          <w:p w14:paraId="2119DF05" w14:textId="60105530" w:rsidR="007B4B20" w:rsidRDefault="007B4B20" w:rsidP="007B4B20">
            <w:pPr>
              <w:spacing w:after="200"/>
              <w:rPr>
                <w:bCs/>
                <w:noProof/>
              </w:rPr>
            </w:pPr>
            <w:r w:rsidRPr="00D956B5">
              <w:t>Conclusion</w:t>
            </w:r>
            <w:r w:rsidR="004A0497">
              <w:t>…………………………………………………………………………………………………………….</w:t>
            </w:r>
          </w:p>
        </w:tc>
        <w:tc>
          <w:tcPr>
            <w:tcW w:w="640" w:type="dxa"/>
          </w:tcPr>
          <w:p w14:paraId="788D86EC" w14:textId="5E0EA3FE" w:rsidR="007B4B20" w:rsidRDefault="007B4B20" w:rsidP="007B4B20">
            <w:pPr>
              <w:spacing w:after="200"/>
              <w:rPr>
                <w:bCs/>
                <w:noProof/>
              </w:rPr>
            </w:pPr>
            <w:r>
              <w:rPr>
                <w:bCs/>
                <w:noProof/>
              </w:rPr>
              <w:t>20</w:t>
            </w:r>
          </w:p>
        </w:tc>
      </w:tr>
      <w:tr w:rsidR="004A0497" w14:paraId="51A18E1A" w14:textId="77777777" w:rsidTr="004A0497">
        <w:tc>
          <w:tcPr>
            <w:tcW w:w="9762" w:type="dxa"/>
          </w:tcPr>
          <w:p w14:paraId="55DCA6A9" w14:textId="0E0F6F19" w:rsidR="007B4B20" w:rsidRPr="00D956B5" w:rsidRDefault="007B4B20" w:rsidP="007B4B20">
            <w:pPr>
              <w:spacing w:after="200"/>
            </w:pPr>
            <w:r>
              <w:t>Reference</w:t>
            </w:r>
            <w:r w:rsidR="004A0497">
              <w:t>…………………………………………………………………………………………………………….</w:t>
            </w:r>
          </w:p>
        </w:tc>
        <w:tc>
          <w:tcPr>
            <w:tcW w:w="640" w:type="dxa"/>
          </w:tcPr>
          <w:p w14:paraId="0CF29743" w14:textId="50DBFECD" w:rsidR="007B4B20" w:rsidRPr="00D956B5" w:rsidRDefault="007B4B20" w:rsidP="007B4B20">
            <w:pPr>
              <w:spacing w:after="200"/>
            </w:pPr>
            <w:r>
              <w:t>21</w:t>
            </w:r>
          </w:p>
        </w:tc>
      </w:tr>
    </w:tbl>
    <w:p w14:paraId="2E3332E3" w14:textId="77777777" w:rsidR="004F2231" w:rsidRDefault="004F2231">
      <w:pPr>
        <w:spacing w:after="200"/>
        <w:rPr>
          <w:bCs/>
          <w:noProof/>
        </w:rPr>
      </w:pPr>
      <w:r>
        <w:rPr>
          <w:bCs/>
          <w:noProof/>
        </w:rPr>
        <w:br w:type="page"/>
      </w:r>
    </w:p>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061"/>
      </w:tblGrid>
      <w:tr w:rsidR="004F2231" w14:paraId="257D1B55" w14:textId="77777777" w:rsidTr="002178B9">
        <w:trPr>
          <w:trHeight w:val="3386"/>
        </w:trPr>
        <w:tc>
          <w:tcPr>
            <w:tcW w:w="10061" w:type="dxa"/>
            <w:tcBorders>
              <w:top w:val="nil"/>
              <w:left w:val="nil"/>
              <w:bottom w:val="nil"/>
              <w:right w:val="nil"/>
            </w:tcBorders>
          </w:tcPr>
          <w:p w14:paraId="1B51430A" w14:textId="77777777" w:rsidR="004F2231" w:rsidRPr="002178B9" w:rsidRDefault="002178B9" w:rsidP="002178B9">
            <w:pPr>
              <w:pStyle w:val="Heading2"/>
              <w:framePr w:hSpace="0" w:wrap="auto" w:vAnchor="margin" w:hAnchor="text" w:yAlign="inline"/>
            </w:pPr>
            <w:r w:rsidRPr="002178B9">
              <w:lastRenderedPageBreak/>
              <w:t>Executive Summary</w:t>
            </w:r>
          </w:p>
          <w:p w14:paraId="66273927" w14:textId="49073F87" w:rsidR="00C3699D" w:rsidRPr="00C3699D" w:rsidRDefault="00C3699D" w:rsidP="00C3699D">
            <w:pPr>
              <w:jc w:val="both"/>
              <w:rPr>
                <w:b w:val="0"/>
                <w:bCs/>
                <w:iCs/>
              </w:rPr>
            </w:pPr>
            <w:r w:rsidRPr="00C3699D">
              <w:rPr>
                <w:rFonts w:eastAsiaTheme="minorHAnsi"/>
                <w:b w:val="0"/>
                <w:bCs/>
                <w:iCs/>
                <w:color w:val="auto"/>
                <w:sz w:val="24"/>
                <w:szCs w:val="24"/>
              </w:rPr>
              <w:t xml:space="preserve">Customer Personality Analysis is a comprehensive examination of a company's diverse customer base. This analysis enables businesses to gain a deeper understanding of customer behavior, preferences, and concerns, facilitating the customization of products and services to cater to specific customer segments. By leveraging this insight, companies can optimize their marketing strategies by targeting the most receptive customer segments, thereby enhancing the efficiency of their promotional </w:t>
            </w:r>
            <w:r w:rsidR="00A73CD5" w:rsidRPr="00C3699D">
              <w:rPr>
                <w:rFonts w:eastAsiaTheme="minorHAnsi"/>
                <w:b w:val="0"/>
                <w:bCs/>
                <w:iCs/>
                <w:color w:val="auto"/>
                <w:sz w:val="24"/>
                <w:szCs w:val="24"/>
              </w:rPr>
              <w:t>efforts,</w:t>
            </w:r>
            <w:r w:rsidRPr="00C3699D">
              <w:rPr>
                <w:rFonts w:eastAsiaTheme="minorHAnsi"/>
                <w:b w:val="0"/>
                <w:bCs/>
                <w:iCs/>
                <w:color w:val="auto"/>
                <w:sz w:val="24"/>
                <w:szCs w:val="24"/>
              </w:rPr>
              <w:t xml:space="preserve"> and ultimately driving sales. Customer Personality Analysis is a powerful tool that empowers businesses to align their offerings with the distinct needs of various customer groups, leading to improved customer satisfaction and loyalty.</w:t>
            </w:r>
          </w:p>
          <w:p w14:paraId="09C8680F" w14:textId="77777777" w:rsidR="00C3699D" w:rsidRPr="00C3699D" w:rsidRDefault="00C3699D" w:rsidP="00C3699D">
            <w:pPr>
              <w:jc w:val="both"/>
              <w:rPr>
                <w:rFonts w:eastAsiaTheme="minorHAnsi"/>
                <w:b w:val="0"/>
                <w:bCs/>
                <w:iCs/>
                <w:color w:val="auto"/>
                <w:sz w:val="24"/>
                <w:szCs w:val="24"/>
              </w:rPr>
            </w:pPr>
          </w:p>
          <w:p w14:paraId="684CC796" w14:textId="77777777" w:rsidR="00C3699D" w:rsidRDefault="00C3699D" w:rsidP="00C3699D">
            <w:pPr>
              <w:jc w:val="both"/>
              <w:rPr>
                <w:rFonts w:eastAsiaTheme="minorHAnsi"/>
                <w:b w:val="0"/>
                <w:bCs/>
                <w:iCs/>
                <w:color w:val="auto"/>
                <w:sz w:val="24"/>
                <w:szCs w:val="24"/>
              </w:rPr>
            </w:pPr>
            <w:r w:rsidRPr="00C3699D">
              <w:rPr>
                <w:rFonts w:eastAsiaTheme="minorHAnsi"/>
                <w:b w:val="0"/>
                <w:bCs/>
                <w:iCs/>
                <w:color w:val="auto"/>
                <w:sz w:val="24"/>
                <w:szCs w:val="24"/>
              </w:rPr>
              <w:t>This summary encapsulates the essence of Customer Personality Analysis, emphasizing its pivotal role in enabling businesses to tailor their products and marketing initiatives to different customer segments, thereby enhancing customer engagement and driving business growth.</w:t>
            </w:r>
          </w:p>
          <w:p w14:paraId="4B985A4F" w14:textId="77777777" w:rsidR="00BA2277" w:rsidRDefault="00BA2277" w:rsidP="00C3699D">
            <w:pPr>
              <w:jc w:val="both"/>
              <w:rPr>
                <w:rFonts w:eastAsiaTheme="minorHAnsi"/>
                <w:b w:val="0"/>
                <w:bCs/>
                <w:iCs/>
                <w:sz w:val="24"/>
                <w:szCs w:val="24"/>
              </w:rPr>
            </w:pPr>
          </w:p>
          <w:p w14:paraId="1AB6FDDF" w14:textId="77777777" w:rsidR="00BA2277" w:rsidRDefault="00BA2277" w:rsidP="00C3699D">
            <w:pPr>
              <w:jc w:val="both"/>
              <w:rPr>
                <w:rFonts w:eastAsiaTheme="minorHAnsi"/>
                <w:b w:val="0"/>
                <w:bCs/>
                <w:iCs/>
                <w:sz w:val="24"/>
                <w:szCs w:val="24"/>
              </w:rPr>
            </w:pPr>
          </w:p>
          <w:p w14:paraId="169CFF11" w14:textId="77777777" w:rsidR="00BA2277" w:rsidRDefault="00BA2277" w:rsidP="00BA2277">
            <w:pPr>
              <w:pStyle w:val="Heading2"/>
              <w:framePr w:hSpace="0" w:wrap="auto" w:vAnchor="margin" w:hAnchor="text" w:yAlign="inline"/>
            </w:pPr>
            <w:r>
              <w:t>Abstract</w:t>
            </w:r>
          </w:p>
          <w:p w14:paraId="1FF1FA8E" w14:textId="4D9D78B2" w:rsidR="00BA2277" w:rsidRPr="00BA2277" w:rsidRDefault="00BA2277" w:rsidP="00BA2277">
            <w:pPr>
              <w:pStyle w:val="Content"/>
              <w:framePr w:hSpace="0" w:wrap="auto" w:vAnchor="margin" w:hAnchor="text" w:yAlign="inline"/>
              <w:rPr>
                <w:rFonts w:eastAsiaTheme="minorHAnsi"/>
                <w:bCs/>
                <w:iCs/>
                <w:color w:val="auto"/>
                <w:sz w:val="24"/>
                <w:szCs w:val="24"/>
              </w:rPr>
            </w:pPr>
            <w:r w:rsidRPr="00BA2277">
              <w:rPr>
                <w:rFonts w:eastAsiaTheme="minorHAnsi"/>
                <w:bCs/>
                <w:iCs/>
                <w:color w:val="auto"/>
                <w:sz w:val="24"/>
                <w:szCs w:val="24"/>
              </w:rPr>
              <w:t xml:space="preserve">This project aims to leverage unsupervised learning techniques, including Principal Component Analysis (PCA) and K-Means clustering, to gain valuable insights into the characteristics, preferences, and behavior of a company's ideal customers. By segmenting customers into distinct groups based on their personalities and behavioral patterns, the project seeks to enable the business to better understand its customer base and tailor its products, services, and marketing strategies to meet the specific needs of each segment. The </w:t>
            </w:r>
            <w:r w:rsidR="00A73CD5" w:rsidRPr="00BA2277">
              <w:rPr>
                <w:rFonts w:eastAsiaTheme="minorHAnsi"/>
                <w:bCs/>
                <w:iCs/>
                <w:color w:val="auto"/>
                <w:sz w:val="24"/>
                <w:szCs w:val="24"/>
              </w:rPr>
              <w:t>goal</w:t>
            </w:r>
            <w:r w:rsidRPr="00BA2277">
              <w:rPr>
                <w:rFonts w:eastAsiaTheme="minorHAnsi"/>
                <w:bCs/>
                <w:iCs/>
                <w:color w:val="auto"/>
                <w:sz w:val="24"/>
                <w:szCs w:val="24"/>
              </w:rPr>
              <w:t xml:space="preserve"> is to drive improved customer satisfaction, loyalty, and business performance by delivering more personalized and impactful customer experiences. The project has the potential to provide significant value to the business by enhancing its ability to adapt to the evolving needs of its diverse customer base and make data-driven decisions to inform strategic choices and drive business growth.</w:t>
            </w:r>
          </w:p>
          <w:p w14:paraId="2D4DA418" w14:textId="77777777" w:rsidR="00BA2277" w:rsidRPr="00C3699D" w:rsidRDefault="00BA2277" w:rsidP="00C3699D">
            <w:pPr>
              <w:jc w:val="both"/>
              <w:rPr>
                <w:b w:val="0"/>
                <w:bCs/>
                <w:iCs/>
              </w:rPr>
            </w:pPr>
          </w:p>
          <w:p w14:paraId="245329F3" w14:textId="0C6AD0CD" w:rsidR="004F2231" w:rsidRPr="002178B9" w:rsidRDefault="004F2231" w:rsidP="00C3699D">
            <w:pPr>
              <w:pStyle w:val="Content"/>
              <w:framePr w:hSpace="0" w:wrap="auto" w:vAnchor="margin" w:hAnchor="text" w:yAlign="inline"/>
            </w:pPr>
          </w:p>
        </w:tc>
      </w:tr>
      <w:tr w:rsidR="004F2231" w14:paraId="2D3ADF8C" w14:textId="77777777" w:rsidTr="002178B9">
        <w:trPr>
          <w:trHeight w:val="2685"/>
        </w:trPr>
        <w:tc>
          <w:tcPr>
            <w:tcW w:w="10061" w:type="dxa"/>
            <w:tcBorders>
              <w:top w:val="nil"/>
              <w:left w:val="nil"/>
              <w:bottom w:val="nil"/>
              <w:right w:val="nil"/>
            </w:tcBorders>
          </w:tcPr>
          <w:p w14:paraId="7BFCE7A1" w14:textId="18F62F05" w:rsidR="00A76185" w:rsidRPr="00040993" w:rsidRDefault="00A76185" w:rsidP="00A76185">
            <w:pPr>
              <w:pStyle w:val="Heading2"/>
              <w:framePr w:hSpace="0" w:wrap="auto" w:vAnchor="margin" w:hAnchor="text" w:yAlign="inline"/>
            </w:pPr>
            <w:r w:rsidRPr="00040993">
              <w:lastRenderedPageBreak/>
              <w:t>Highlights of the Project</w:t>
            </w:r>
          </w:p>
          <w:p w14:paraId="304EFA3C" w14:textId="77777777" w:rsidR="00A76185" w:rsidRPr="00A76185" w:rsidRDefault="00A76185" w:rsidP="00A76185">
            <w:pPr>
              <w:pStyle w:val="Content"/>
              <w:framePr w:hSpace="0" w:wrap="auto" w:vAnchor="margin" w:hAnchor="text" w:yAlign="inline"/>
              <w:rPr>
                <w:rFonts w:eastAsiaTheme="minorHAnsi"/>
                <w:bCs/>
                <w:iCs/>
                <w:color w:val="auto"/>
                <w:sz w:val="24"/>
                <w:szCs w:val="24"/>
              </w:rPr>
            </w:pPr>
          </w:p>
          <w:p w14:paraId="60E29541" w14:textId="77777777" w:rsidR="00A76185" w:rsidRPr="00A76185" w:rsidRDefault="00A76185" w:rsidP="00A76185">
            <w:pPr>
              <w:jc w:val="both"/>
              <w:rPr>
                <w:rFonts w:eastAsiaTheme="minorHAnsi"/>
                <w:b w:val="0"/>
                <w:bCs/>
                <w:iCs/>
                <w:color w:val="auto"/>
                <w:sz w:val="24"/>
                <w:szCs w:val="24"/>
              </w:rPr>
            </w:pPr>
            <w:r w:rsidRPr="00A76185">
              <w:rPr>
                <w:rFonts w:eastAsiaTheme="minorHAnsi"/>
                <w:b w:val="0"/>
                <w:bCs/>
                <w:iCs/>
                <w:color w:val="auto"/>
                <w:sz w:val="24"/>
                <w:szCs w:val="24"/>
              </w:rPr>
              <w:t xml:space="preserve">The Customer Personality Analysis model is a strategic project that enables businesses to tailor their products and marketing strategies based on the specific characteristics and behavioral patterns of their target customers. This in-depth analysis involves segmenting customers into distinct groups based on their personalities and behaviors, allowing businesses to gain valuable insights into their diverse customer base. </w:t>
            </w:r>
          </w:p>
          <w:p w14:paraId="6F84C710" w14:textId="77777777" w:rsidR="00A76185" w:rsidRPr="00A76185" w:rsidRDefault="00A76185" w:rsidP="00A76185">
            <w:pPr>
              <w:jc w:val="both"/>
              <w:rPr>
                <w:rFonts w:eastAsiaTheme="minorHAnsi"/>
                <w:b w:val="0"/>
                <w:bCs/>
                <w:iCs/>
                <w:color w:val="auto"/>
                <w:sz w:val="24"/>
                <w:szCs w:val="24"/>
              </w:rPr>
            </w:pPr>
          </w:p>
          <w:p w14:paraId="53D59298" w14:textId="79201B34" w:rsidR="00A76185" w:rsidRPr="00A76185" w:rsidRDefault="00A76185" w:rsidP="00A76185">
            <w:pPr>
              <w:jc w:val="both"/>
              <w:rPr>
                <w:rFonts w:eastAsiaTheme="minorHAnsi"/>
                <w:b w:val="0"/>
                <w:bCs/>
                <w:iCs/>
                <w:color w:val="auto"/>
                <w:sz w:val="24"/>
                <w:szCs w:val="24"/>
              </w:rPr>
            </w:pPr>
            <w:r w:rsidRPr="00A76185">
              <w:rPr>
                <w:rFonts w:eastAsiaTheme="minorHAnsi"/>
                <w:b w:val="0"/>
                <w:bCs/>
                <w:iCs/>
                <w:color w:val="auto"/>
                <w:sz w:val="24"/>
                <w:szCs w:val="24"/>
              </w:rPr>
              <w:t xml:space="preserve">To achieve this, the model leverages advanced techniques such as Principal Component Analysis (PCA) to reduce the dimensionality of the dataset and remove redundant data, thereby facilitating feature engineering. Subsequently, KMeans clustering is applied to the refined features, leading to the segmentation of customers into different clusters. This segmentation enables businesses to identify the types of customers most likely to purchase a particular product at a given time, thereby optimizing their marketing </w:t>
            </w:r>
            <w:r w:rsidR="00A73CD5" w:rsidRPr="00A76185">
              <w:rPr>
                <w:rFonts w:eastAsiaTheme="minorHAnsi"/>
                <w:b w:val="0"/>
                <w:bCs/>
                <w:iCs/>
                <w:color w:val="auto"/>
                <w:sz w:val="24"/>
                <w:szCs w:val="24"/>
              </w:rPr>
              <w:t>efforts,</w:t>
            </w:r>
            <w:r w:rsidRPr="00A76185">
              <w:rPr>
                <w:rFonts w:eastAsiaTheme="minorHAnsi"/>
                <w:b w:val="0"/>
                <w:bCs/>
                <w:iCs/>
                <w:color w:val="auto"/>
                <w:sz w:val="24"/>
                <w:szCs w:val="24"/>
              </w:rPr>
              <w:t xml:space="preserve"> and enhancing customer satisfaction.</w:t>
            </w:r>
          </w:p>
          <w:p w14:paraId="4365ACB5" w14:textId="77777777" w:rsidR="00A76185" w:rsidRPr="00A76185" w:rsidRDefault="00A76185" w:rsidP="00A76185">
            <w:pPr>
              <w:jc w:val="both"/>
              <w:rPr>
                <w:rFonts w:eastAsiaTheme="minorHAnsi"/>
                <w:b w:val="0"/>
                <w:bCs/>
                <w:iCs/>
                <w:color w:val="auto"/>
                <w:sz w:val="24"/>
                <w:szCs w:val="24"/>
              </w:rPr>
            </w:pPr>
          </w:p>
          <w:p w14:paraId="2E9F6D47" w14:textId="77777777" w:rsidR="00A76185" w:rsidRPr="00A76185" w:rsidRDefault="00A76185" w:rsidP="00A76185">
            <w:pPr>
              <w:jc w:val="both"/>
              <w:rPr>
                <w:rFonts w:eastAsiaTheme="minorHAnsi"/>
                <w:b w:val="0"/>
                <w:bCs/>
                <w:iCs/>
                <w:color w:val="auto"/>
                <w:sz w:val="24"/>
                <w:szCs w:val="24"/>
              </w:rPr>
            </w:pPr>
            <w:r w:rsidRPr="00A76185">
              <w:rPr>
                <w:rFonts w:eastAsiaTheme="minorHAnsi"/>
                <w:b w:val="0"/>
                <w:bCs/>
                <w:iCs/>
                <w:color w:val="auto"/>
                <w:sz w:val="24"/>
                <w:szCs w:val="24"/>
              </w:rPr>
              <w:t>Customer Personality Analysis is a pivotal tool that empowers businesses to better understand their customers and adapt to their evolving needs. By leveraging this model, businesses can create more personalized and impactful customer experiences, ultimately driving customer satisfaction, loyalty, and business success. The analysis also facilitates the identification of new opportunities for product development, innovation, and market expansion by uncovering unmet needs or underserved customer segments. Through continuous monitoring and analysis of customer data, businesses can ensure that their products and services remain relevant and competitive in the dynamic market landscape.</w:t>
            </w:r>
          </w:p>
          <w:p w14:paraId="3530083F" w14:textId="77777777" w:rsidR="00A76185" w:rsidRPr="00A76185" w:rsidRDefault="00A76185" w:rsidP="00A76185">
            <w:pPr>
              <w:jc w:val="both"/>
              <w:rPr>
                <w:rFonts w:eastAsiaTheme="minorHAnsi"/>
                <w:b w:val="0"/>
                <w:bCs/>
                <w:iCs/>
                <w:color w:val="auto"/>
                <w:sz w:val="24"/>
                <w:szCs w:val="24"/>
              </w:rPr>
            </w:pPr>
          </w:p>
          <w:p w14:paraId="0EB92F5B" w14:textId="77777777" w:rsidR="00A76185" w:rsidRPr="00A76185" w:rsidRDefault="00A76185" w:rsidP="00A76185">
            <w:pPr>
              <w:jc w:val="both"/>
              <w:rPr>
                <w:rFonts w:eastAsiaTheme="minorHAnsi"/>
                <w:b w:val="0"/>
                <w:bCs/>
                <w:iCs/>
                <w:color w:val="auto"/>
                <w:sz w:val="24"/>
                <w:szCs w:val="24"/>
              </w:rPr>
            </w:pPr>
            <w:r w:rsidRPr="00A76185">
              <w:rPr>
                <w:rFonts w:eastAsiaTheme="minorHAnsi"/>
                <w:b w:val="0"/>
                <w:bCs/>
                <w:iCs/>
                <w:color w:val="auto"/>
                <w:sz w:val="24"/>
                <w:szCs w:val="24"/>
              </w:rPr>
              <w:t>In conclusion, Customer Personality Analysis is a critical component of data-driven decision-making, enabling businesses to gain a comprehensive understanding of their customer base and make informed strategic choices. By harnessing the power of advanced analytical techniques, businesses can effectively tailor their offerings and marketing strategies to different customer segments, ultimately driving customer engagement, loyalty, and long-term business growth.</w:t>
            </w:r>
          </w:p>
          <w:p w14:paraId="4B8E4D5E" w14:textId="01FB64F2" w:rsidR="002178B9" w:rsidRPr="00A76185" w:rsidRDefault="002178B9" w:rsidP="001F0AF0">
            <w:pPr>
              <w:pStyle w:val="Content"/>
              <w:framePr w:hSpace="0" w:wrap="auto" w:vAnchor="margin" w:hAnchor="text" w:yAlign="inline"/>
              <w:rPr>
                <w:rFonts w:eastAsiaTheme="minorHAnsi"/>
                <w:bCs/>
                <w:iCs/>
                <w:color w:val="auto"/>
                <w:sz w:val="24"/>
                <w:szCs w:val="24"/>
              </w:rPr>
            </w:pPr>
          </w:p>
        </w:tc>
      </w:tr>
    </w:tbl>
    <w:p w14:paraId="13C4AB4A" w14:textId="2388F845" w:rsidR="00C3699D" w:rsidRDefault="00C3699D">
      <w:r>
        <w:rPr>
          <w:b w:val="0"/>
        </w:rPr>
        <w:br w:type="page"/>
      </w:r>
    </w:p>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780"/>
        <w:gridCol w:w="6"/>
        <w:gridCol w:w="6"/>
      </w:tblGrid>
      <w:tr w:rsidR="002178B9" w14:paraId="54204FC1" w14:textId="77777777" w:rsidTr="001F0AF0">
        <w:trPr>
          <w:trHeight w:val="2685"/>
        </w:trPr>
        <w:tc>
          <w:tcPr>
            <w:tcW w:w="4860" w:type="dxa"/>
            <w:tcBorders>
              <w:top w:val="nil"/>
              <w:left w:val="nil"/>
              <w:bottom w:val="nil"/>
              <w:right w:val="nil"/>
            </w:tcBorders>
          </w:tcPr>
          <w:p w14:paraId="314766C9" w14:textId="77777777" w:rsidR="00BA2277" w:rsidRPr="00BA2277" w:rsidRDefault="00BA2277" w:rsidP="002178B9">
            <w:pPr>
              <w:pStyle w:val="Content"/>
              <w:framePr w:hSpace="0" w:wrap="auto" w:vAnchor="margin" w:hAnchor="text" w:yAlign="inline"/>
              <w:rPr>
                <w:rFonts w:asciiTheme="majorHAnsi" w:hAnsiTheme="majorHAnsi"/>
                <w:b/>
                <w:color w:val="0189F9" w:themeColor="accent1"/>
                <w:sz w:val="40"/>
                <w:szCs w:val="40"/>
              </w:rPr>
            </w:pPr>
            <w:r w:rsidRPr="00BA2277">
              <w:rPr>
                <w:rFonts w:asciiTheme="majorHAnsi" w:hAnsiTheme="majorHAnsi"/>
                <w:b/>
                <w:color w:val="0189F9" w:themeColor="accent1"/>
                <w:sz w:val="40"/>
                <w:szCs w:val="40"/>
              </w:rPr>
              <w:lastRenderedPageBreak/>
              <w:t>Introduction</w:t>
            </w:r>
          </w:p>
          <w:p w14:paraId="1B3F0C8E" w14:textId="77777777" w:rsidR="00BA2277" w:rsidRPr="00A76185" w:rsidRDefault="00BA2277" w:rsidP="00BA2277">
            <w:pPr>
              <w:jc w:val="both"/>
              <w:rPr>
                <w:rFonts w:eastAsiaTheme="minorHAnsi"/>
                <w:b w:val="0"/>
                <w:bCs/>
                <w:iCs/>
                <w:color w:val="auto"/>
                <w:sz w:val="24"/>
                <w:szCs w:val="24"/>
              </w:rPr>
            </w:pPr>
            <w:r w:rsidRPr="00A76185">
              <w:rPr>
                <w:rFonts w:eastAsiaTheme="minorHAnsi"/>
                <w:b w:val="0"/>
                <w:bCs/>
                <w:iCs/>
                <w:color w:val="auto"/>
                <w:sz w:val="24"/>
                <w:szCs w:val="24"/>
              </w:rPr>
              <w:t>Customer Personality Analysis is a comprehensive process that involves the detailed examination of a company's ideal customers to gain valuable insights into their characteristics, preferences, and behavior. This analysis plays a crucial role in helping businesses better understand their customers, thereby enabling them to tailor their products, services, and marketing strategies to meet the specific needs of different customer segments. By leveraging various data sources and analytical techniques, businesses can create customer profiles or personas that represent distinct segments of their customer base, ultimately leading to more effective decision-making and resource allocation.</w:t>
            </w:r>
          </w:p>
          <w:p w14:paraId="5CD16DC3" w14:textId="77777777" w:rsidR="00BA2277" w:rsidRPr="00A76185" w:rsidRDefault="00BA2277" w:rsidP="00BA2277">
            <w:pPr>
              <w:jc w:val="both"/>
              <w:rPr>
                <w:rFonts w:eastAsiaTheme="minorHAnsi"/>
                <w:b w:val="0"/>
                <w:bCs/>
                <w:iCs/>
                <w:color w:val="auto"/>
                <w:sz w:val="24"/>
                <w:szCs w:val="24"/>
              </w:rPr>
            </w:pPr>
          </w:p>
          <w:p w14:paraId="696CCB4C" w14:textId="77777777" w:rsidR="00BA2277" w:rsidRPr="00A76185" w:rsidRDefault="00BA2277" w:rsidP="00BA2277">
            <w:pPr>
              <w:jc w:val="both"/>
              <w:rPr>
                <w:rFonts w:eastAsiaTheme="minorHAnsi"/>
                <w:b w:val="0"/>
                <w:bCs/>
                <w:iCs/>
                <w:color w:val="auto"/>
                <w:sz w:val="24"/>
                <w:szCs w:val="24"/>
              </w:rPr>
            </w:pPr>
            <w:r w:rsidRPr="00A76185">
              <w:rPr>
                <w:rFonts w:eastAsiaTheme="minorHAnsi"/>
                <w:b w:val="0"/>
                <w:bCs/>
                <w:iCs/>
                <w:color w:val="auto"/>
                <w:sz w:val="24"/>
                <w:szCs w:val="24"/>
              </w:rPr>
              <w:t>The primary objective of Customer Personality Analysis is to empower businesses to enhance customer satisfaction, drive business growth, and improve overall business outcomes. By gaining a deeper understanding of their customers, businesses can create more personalized and impactful customer experiences, leading to improved customer engagement and loyalty. This analysis also enables businesses to identify new opportunities for product development, innovation, and market expansion by uncovering unmet needs or underserved customer segments, ultimately contributing to the long-term success and sustainability of the business.</w:t>
            </w:r>
          </w:p>
          <w:p w14:paraId="0DC00D50" w14:textId="77777777" w:rsidR="00BA2277" w:rsidRPr="00A76185" w:rsidRDefault="00BA2277" w:rsidP="00BA2277">
            <w:pPr>
              <w:jc w:val="both"/>
              <w:rPr>
                <w:rFonts w:eastAsiaTheme="minorHAnsi"/>
                <w:b w:val="0"/>
                <w:bCs/>
                <w:iCs/>
                <w:color w:val="auto"/>
                <w:sz w:val="24"/>
                <w:szCs w:val="24"/>
              </w:rPr>
            </w:pPr>
          </w:p>
          <w:p w14:paraId="1BCB5C5A" w14:textId="5DE3C57D" w:rsidR="00BA2277" w:rsidRPr="00A76185" w:rsidRDefault="00BA2277" w:rsidP="00BA2277">
            <w:pPr>
              <w:jc w:val="both"/>
              <w:rPr>
                <w:rFonts w:eastAsiaTheme="minorHAnsi"/>
                <w:b w:val="0"/>
                <w:bCs/>
                <w:iCs/>
                <w:color w:val="auto"/>
                <w:sz w:val="24"/>
                <w:szCs w:val="24"/>
              </w:rPr>
            </w:pPr>
            <w:r w:rsidRPr="00A76185">
              <w:rPr>
                <w:rFonts w:eastAsiaTheme="minorHAnsi"/>
                <w:b w:val="0"/>
                <w:bCs/>
                <w:iCs/>
                <w:color w:val="auto"/>
                <w:sz w:val="24"/>
                <w:szCs w:val="24"/>
              </w:rPr>
              <w:t>In summary, Customer Personality Analysis is a powerful tool that provides businesses with the insights needed to better understand their customers and adapt to their evolving needs. By leveraging this analysis, businesses can create more meaningful and impactful customer experiences, ultimately driving customer satisfaction, loyalty, and business success.</w:t>
            </w:r>
          </w:p>
          <w:p w14:paraId="3790BAC7" w14:textId="77777777" w:rsidR="00BA2277" w:rsidRPr="00A76185" w:rsidRDefault="00BA2277" w:rsidP="002178B9">
            <w:pPr>
              <w:pStyle w:val="Content"/>
              <w:framePr w:hSpace="0" w:wrap="auto" w:vAnchor="margin" w:hAnchor="text" w:yAlign="inline"/>
              <w:rPr>
                <w:rFonts w:eastAsiaTheme="minorHAnsi"/>
                <w:bCs/>
                <w:iCs/>
                <w:color w:val="auto"/>
                <w:sz w:val="24"/>
                <w:szCs w:val="24"/>
              </w:rPr>
            </w:pPr>
          </w:p>
          <w:p w14:paraId="0FCF075D" w14:textId="77777777" w:rsidR="00BA2277" w:rsidRPr="00A76185" w:rsidRDefault="00BA2277" w:rsidP="002178B9">
            <w:pPr>
              <w:pStyle w:val="Content"/>
              <w:framePr w:hSpace="0" w:wrap="auto" w:vAnchor="margin" w:hAnchor="text" w:yAlign="inline"/>
              <w:rPr>
                <w:rFonts w:eastAsiaTheme="minorHAnsi"/>
                <w:bCs/>
                <w:iCs/>
                <w:color w:val="auto"/>
                <w:sz w:val="24"/>
                <w:szCs w:val="24"/>
              </w:rPr>
            </w:pPr>
          </w:p>
          <w:p w14:paraId="6179FFD9" w14:textId="77777777" w:rsidR="00BA2277" w:rsidRDefault="00BA2277" w:rsidP="002178B9">
            <w:pPr>
              <w:pStyle w:val="Content"/>
              <w:framePr w:hSpace="0" w:wrap="auto" w:vAnchor="margin" w:hAnchor="text" w:yAlign="inline"/>
            </w:pPr>
          </w:p>
          <w:p w14:paraId="1467F537" w14:textId="77777777" w:rsidR="00BA2277" w:rsidRDefault="00BA2277" w:rsidP="002178B9">
            <w:pPr>
              <w:pStyle w:val="Content"/>
              <w:framePr w:hSpace="0" w:wrap="auto" w:vAnchor="margin" w:hAnchor="text" w:yAlign="inline"/>
            </w:pPr>
          </w:p>
          <w:p w14:paraId="209E060C" w14:textId="77777777" w:rsidR="00BA2277" w:rsidRDefault="00BA2277" w:rsidP="002178B9">
            <w:pPr>
              <w:pStyle w:val="Content"/>
              <w:framePr w:hSpace="0" w:wrap="auto" w:vAnchor="margin" w:hAnchor="text" w:yAlign="inline"/>
            </w:pPr>
          </w:p>
          <w:p w14:paraId="56923F00" w14:textId="77777777" w:rsidR="00BA2277" w:rsidRDefault="00BA2277" w:rsidP="002178B9">
            <w:pPr>
              <w:pStyle w:val="Content"/>
              <w:framePr w:hSpace="0" w:wrap="auto" w:vAnchor="margin" w:hAnchor="text" w:yAlign="inline"/>
            </w:pPr>
          </w:p>
          <w:p w14:paraId="4A2D8CB9" w14:textId="77777777" w:rsidR="00BA2277" w:rsidRDefault="00BA2277" w:rsidP="002178B9">
            <w:pPr>
              <w:pStyle w:val="Content"/>
              <w:framePr w:hSpace="0" w:wrap="auto" w:vAnchor="margin" w:hAnchor="text" w:yAlign="inline"/>
            </w:pPr>
          </w:p>
          <w:p w14:paraId="536ED1FE" w14:textId="77777777" w:rsidR="00BA2277" w:rsidRDefault="00BA2277" w:rsidP="002178B9">
            <w:pPr>
              <w:pStyle w:val="Content"/>
              <w:framePr w:hSpace="0" w:wrap="auto" w:vAnchor="margin" w:hAnchor="text" w:yAlign="inline"/>
            </w:pPr>
          </w:p>
          <w:p w14:paraId="0945CD05" w14:textId="77777777" w:rsidR="00BA2277" w:rsidRDefault="00BA2277" w:rsidP="002178B9">
            <w:pPr>
              <w:pStyle w:val="Content"/>
              <w:framePr w:hSpace="0" w:wrap="auto" w:vAnchor="margin" w:hAnchor="text" w:yAlign="inline"/>
            </w:pPr>
          </w:p>
          <w:p w14:paraId="69D1BDE7" w14:textId="77777777" w:rsidR="00A76185" w:rsidRDefault="00A76185" w:rsidP="002178B9">
            <w:pPr>
              <w:pStyle w:val="Content"/>
              <w:framePr w:hSpace="0" w:wrap="auto" w:vAnchor="margin" w:hAnchor="text" w:yAlign="inline"/>
              <w:rPr>
                <w:rFonts w:asciiTheme="majorHAnsi" w:hAnsiTheme="majorHAnsi"/>
                <w:b/>
                <w:color w:val="0189F9" w:themeColor="accent1"/>
                <w:sz w:val="40"/>
                <w:szCs w:val="40"/>
              </w:rPr>
            </w:pPr>
          </w:p>
          <w:p w14:paraId="7D338B80" w14:textId="77777777" w:rsidR="00A76185" w:rsidRDefault="00A76185" w:rsidP="002178B9">
            <w:pPr>
              <w:pStyle w:val="Content"/>
              <w:framePr w:hSpace="0" w:wrap="auto" w:vAnchor="margin" w:hAnchor="text" w:yAlign="inline"/>
              <w:rPr>
                <w:rFonts w:asciiTheme="majorHAnsi" w:hAnsiTheme="majorHAnsi"/>
                <w:b/>
                <w:color w:val="0189F9" w:themeColor="accent1"/>
                <w:sz w:val="40"/>
                <w:szCs w:val="40"/>
              </w:rPr>
            </w:pPr>
          </w:p>
          <w:p w14:paraId="4C67A846" w14:textId="77777777" w:rsidR="00A76185" w:rsidRDefault="00A76185" w:rsidP="002178B9">
            <w:pPr>
              <w:pStyle w:val="Content"/>
              <w:framePr w:hSpace="0" w:wrap="auto" w:vAnchor="margin" w:hAnchor="text" w:yAlign="inline"/>
              <w:rPr>
                <w:rFonts w:asciiTheme="majorHAnsi" w:hAnsiTheme="majorHAnsi"/>
                <w:b/>
                <w:color w:val="0189F9" w:themeColor="accent1"/>
                <w:sz w:val="40"/>
                <w:szCs w:val="40"/>
              </w:rPr>
            </w:pPr>
          </w:p>
          <w:p w14:paraId="2AAEC52F" w14:textId="356EF236" w:rsidR="000F56E1" w:rsidRPr="00BA2277" w:rsidRDefault="000F56E1" w:rsidP="000F56E1">
            <w:pPr>
              <w:pStyle w:val="Content"/>
              <w:framePr w:hSpace="0" w:wrap="auto" w:vAnchor="margin" w:hAnchor="text" w:yAlign="inline"/>
              <w:rPr>
                <w:rFonts w:asciiTheme="majorHAnsi" w:hAnsiTheme="majorHAnsi"/>
                <w:b/>
                <w:color w:val="0189F9" w:themeColor="accent1"/>
                <w:sz w:val="40"/>
                <w:szCs w:val="40"/>
              </w:rPr>
            </w:pPr>
            <w:r>
              <w:rPr>
                <w:rFonts w:asciiTheme="majorHAnsi" w:hAnsiTheme="majorHAnsi"/>
                <w:b/>
                <w:color w:val="0189F9" w:themeColor="accent1"/>
                <w:sz w:val="40"/>
                <w:szCs w:val="40"/>
              </w:rPr>
              <w:lastRenderedPageBreak/>
              <w:t>Process Flow</w:t>
            </w:r>
          </w:p>
          <w:p w14:paraId="1FC54688" w14:textId="77777777" w:rsidR="000F56E1" w:rsidRDefault="000F56E1" w:rsidP="002178B9">
            <w:pPr>
              <w:pStyle w:val="Content"/>
              <w:framePr w:hSpace="0" w:wrap="auto" w:vAnchor="margin" w:hAnchor="text" w:yAlign="inline"/>
              <w:rPr>
                <w:rFonts w:asciiTheme="majorHAnsi" w:hAnsiTheme="majorHAnsi"/>
                <w:b/>
                <w:color w:val="0189F9" w:themeColor="accent1"/>
                <w:sz w:val="40"/>
                <w:szCs w:val="40"/>
              </w:rPr>
            </w:pPr>
          </w:p>
          <w:p w14:paraId="3C477114" w14:textId="77777777" w:rsidR="000F56E1" w:rsidRDefault="000F56E1" w:rsidP="000F56E1">
            <w:pPr>
              <w:pStyle w:val="Content"/>
              <w:framePr w:hSpace="0" w:wrap="auto" w:vAnchor="margin" w:hAnchor="text" w:yAlign="inline"/>
              <w:jc w:val="center"/>
              <w:rPr>
                <w:rFonts w:asciiTheme="majorHAnsi" w:hAnsiTheme="majorHAnsi"/>
                <w:b/>
                <w:color w:val="0189F9" w:themeColor="accent1"/>
                <w:sz w:val="40"/>
                <w:szCs w:val="40"/>
              </w:rPr>
            </w:pPr>
            <w:r>
              <w:rPr>
                <w:rFonts w:asciiTheme="majorHAnsi" w:hAnsiTheme="majorHAnsi"/>
                <w:b/>
                <w:noProof/>
                <w:color w:val="0189F9" w:themeColor="accent1"/>
                <w:sz w:val="40"/>
                <w:szCs w:val="40"/>
              </w:rPr>
              <w:drawing>
                <wp:inline distT="0" distB="0" distL="0" distR="0" wp14:anchorId="369F907C" wp14:editId="3C1A2FBF">
                  <wp:extent cx="5711048" cy="6756400"/>
                  <wp:effectExtent l="0" t="0" r="4445" b="6350"/>
                  <wp:docPr id="1437181380"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81380" name="Picture 1" descr="A diagram of data processing&#10;&#10;Description automatically generated"/>
                          <pic:cNvPicPr/>
                        </pic:nvPicPr>
                        <pic:blipFill rotWithShape="1">
                          <a:blip r:embed="rId13"/>
                          <a:srcRect b="18099"/>
                          <a:stretch/>
                        </pic:blipFill>
                        <pic:spPr bwMode="auto">
                          <a:xfrm>
                            <a:off x="0" y="0"/>
                            <a:ext cx="5715130" cy="6761230"/>
                          </a:xfrm>
                          <a:prstGeom prst="rect">
                            <a:avLst/>
                          </a:prstGeom>
                          <a:ln>
                            <a:noFill/>
                          </a:ln>
                          <a:extLst>
                            <a:ext uri="{53640926-AAD7-44D8-BBD7-CCE9431645EC}">
                              <a14:shadowObscured xmlns:a14="http://schemas.microsoft.com/office/drawing/2010/main"/>
                            </a:ext>
                          </a:extLst>
                        </pic:spPr>
                      </pic:pic>
                    </a:graphicData>
                  </a:graphic>
                </wp:inline>
              </w:drawing>
            </w:r>
          </w:p>
          <w:p w14:paraId="348CDF34" w14:textId="77777777" w:rsidR="000F56E1" w:rsidRDefault="000F56E1" w:rsidP="002178B9">
            <w:pPr>
              <w:pStyle w:val="Content"/>
              <w:framePr w:hSpace="0" w:wrap="auto" w:vAnchor="margin" w:hAnchor="text" w:yAlign="inline"/>
              <w:rPr>
                <w:rFonts w:asciiTheme="majorHAnsi" w:hAnsiTheme="majorHAnsi"/>
                <w:b/>
                <w:color w:val="0189F9" w:themeColor="accent1"/>
                <w:sz w:val="40"/>
                <w:szCs w:val="40"/>
              </w:rPr>
            </w:pPr>
          </w:p>
          <w:p w14:paraId="3A7D36FC" w14:textId="53A6796B" w:rsidR="00BA2277" w:rsidRPr="00BA2277" w:rsidRDefault="00BA2277" w:rsidP="002178B9">
            <w:pPr>
              <w:pStyle w:val="Content"/>
              <w:framePr w:hSpace="0" w:wrap="auto" w:vAnchor="margin" w:hAnchor="text" w:yAlign="inline"/>
              <w:rPr>
                <w:rFonts w:asciiTheme="majorHAnsi" w:hAnsiTheme="majorHAnsi"/>
                <w:b/>
                <w:color w:val="0189F9" w:themeColor="accent1"/>
                <w:sz w:val="40"/>
                <w:szCs w:val="40"/>
              </w:rPr>
            </w:pPr>
            <w:r w:rsidRPr="00BA2277">
              <w:rPr>
                <w:rFonts w:asciiTheme="majorHAnsi" w:hAnsiTheme="majorHAnsi"/>
                <w:b/>
                <w:color w:val="0189F9" w:themeColor="accent1"/>
                <w:sz w:val="40"/>
                <w:szCs w:val="40"/>
              </w:rPr>
              <w:t>Methodology</w:t>
            </w:r>
          </w:p>
          <w:p w14:paraId="1C587267" w14:textId="77777777" w:rsidR="00BA2277" w:rsidRDefault="00BA2277" w:rsidP="00BA2277">
            <w:pPr>
              <w:pStyle w:val="ListParagraph"/>
              <w:numPr>
                <w:ilvl w:val="0"/>
                <w:numId w:val="21"/>
              </w:numPr>
              <w:rPr>
                <w:rFonts w:eastAsiaTheme="majorEastAsia" w:cstheme="majorBidi"/>
                <w:b/>
                <w:bCs/>
                <w:iCs/>
                <w:color w:val="1E2C6B" w:themeColor="accent2" w:themeShade="BF"/>
                <w:sz w:val="28"/>
                <w:szCs w:val="18"/>
              </w:rPr>
            </w:pPr>
            <w:r w:rsidRPr="00BE08BC">
              <w:rPr>
                <w:rFonts w:eastAsiaTheme="majorEastAsia" w:cstheme="majorBidi"/>
                <w:b/>
                <w:bCs/>
                <w:iCs/>
                <w:color w:val="1E2C6B" w:themeColor="accent2" w:themeShade="BF"/>
                <w:sz w:val="28"/>
                <w:szCs w:val="18"/>
              </w:rPr>
              <w:t>Data Collection</w:t>
            </w:r>
          </w:p>
          <w:p w14:paraId="0829973D" w14:textId="1D18B8E4" w:rsidR="00BA2277" w:rsidRPr="00A76185" w:rsidRDefault="00BA2277" w:rsidP="00BA2277">
            <w:pPr>
              <w:pStyle w:val="ListParagraph"/>
              <w:rPr>
                <w:bCs/>
                <w:iCs/>
              </w:rPr>
            </w:pPr>
            <w:r w:rsidRPr="00A76185">
              <w:rPr>
                <w:bCs/>
                <w:iCs/>
              </w:rPr>
              <w:t>The dataset used for this project has four tables which are ingested in csv format. The four tables are mainly Customers, Products, Promotion and Purchasing Place.</w:t>
            </w:r>
            <w:r w:rsidR="00EA59A7">
              <w:rPr>
                <w:bCs/>
                <w:iCs/>
              </w:rPr>
              <w:t xml:space="preserve"> The dataset link is </w:t>
            </w:r>
            <w:hyperlink r:id="rId14" w:history="1">
              <w:r w:rsidR="00EA59A7">
                <w:rPr>
                  <w:rStyle w:val="Hyperlink"/>
                </w:rPr>
                <w:t>https://www.kaggle.com/datasets/imakash3011/customer-personality-analysis/</w:t>
              </w:r>
            </w:hyperlink>
          </w:p>
          <w:p w14:paraId="75495295" w14:textId="5F143DA5" w:rsidR="00BA2277" w:rsidRPr="00EA59A7" w:rsidRDefault="00BA2277" w:rsidP="00EA59A7">
            <w:pPr>
              <w:pStyle w:val="ListParagraph"/>
              <w:rPr>
                <w:bCs/>
                <w:iCs/>
              </w:rPr>
            </w:pPr>
            <w:r w:rsidRPr="00A76185">
              <w:rPr>
                <w:bCs/>
                <w:iCs/>
              </w:rPr>
              <w:t>The columns for each of the tables are as follows:</w:t>
            </w:r>
          </w:p>
          <w:p w14:paraId="18F2200F" w14:textId="77777777" w:rsidR="00BA2277" w:rsidRPr="00A76185" w:rsidRDefault="00BA2277" w:rsidP="00BA2277">
            <w:pPr>
              <w:pStyle w:val="ListParagraph"/>
              <w:numPr>
                <w:ilvl w:val="0"/>
                <w:numId w:val="22"/>
              </w:numPr>
              <w:rPr>
                <w:b/>
                <w:iCs/>
                <w:sz w:val="28"/>
                <w:szCs w:val="28"/>
              </w:rPr>
            </w:pPr>
            <w:r w:rsidRPr="00A76185">
              <w:rPr>
                <w:b/>
                <w:iCs/>
                <w:sz w:val="28"/>
                <w:szCs w:val="28"/>
              </w:rPr>
              <w:t>Customers</w:t>
            </w:r>
          </w:p>
          <w:p w14:paraId="1BC491BB"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ID: Customer's unique identifier</w:t>
            </w:r>
          </w:p>
          <w:p w14:paraId="5F1761D6"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Year_Birth: Customer's birth year</w:t>
            </w:r>
          </w:p>
          <w:p w14:paraId="1F1143B5"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Education: Customer's education level</w:t>
            </w:r>
          </w:p>
          <w:p w14:paraId="745F3EFB"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Marital_Status: Customer's marital status</w:t>
            </w:r>
          </w:p>
          <w:p w14:paraId="05002749"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Income: Customer's yearly household income</w:t>
            </w:r>
          </w:p>
          <w:p w14:paraId="71EFD7FC"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Kidhome: Number of children in customer's household</w:t>
            </w:r>
          </w:p>
          <w:p w14:paraId="193DCECB"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Teenhome: Number of teenagers in customer's household</w:t>
            </w:r>
          </w:p>
          <w:p w14:paraId="7332F91E"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Dt_Customer: Date of customer's enrollment with the company</w:t>
            </w:r>
          </w:p>
          <w:p w14:paraId="058BD6A8"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Recency: Number of days since customer's last purchase</w:t>
            </w:r>
          </w:p>
          <w:p w14:paraId="60B6AE17" w14:textId="77777777" w:rsidR="00BA2277" w:rsidRPr="00A76185"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Complain: 1 if the customer complained in the last 2 years, 0 otherwise</w:t>
            </w:r>
          </w:p>
          <w:p w14:paraId="5B4197FF" w14:textId="77777777" w:rsidR="00BA2277" w:rsidRPr="00A76185" w:rsidRDefault="00BA2277" w:rsidP="00A76185">
            <w:pPr>
              <w:pStyle w:val="ListParagraph"/>
              <w:ind w:left="1080"/>
              <w:rPr>
                <w:b/>
                <w:iCs/>
                <w:sz w:val="28"/>
                <w:szCs w:val="28"/>
              </w:rPr>
            </w:pPr>
          </w:p>
          <w:p w14:paraId="7E710433" w14:textId="77777777" w:rsidR="00BA2277" w:rsidRPr="00A76185" w:rsidRDefault="00BA2277" w:rsidP="00A76185">
            <w:pPr>
              <w:pStyle w:val="ListParagraph"/>
              <w:numPr>
                <w:ilvl w:val="0"/>
                <w:numId w:val="22"/>
              </w:numPr>
              <w:rPr>
                <w:b/>
                <w:iCs/>
                <w:sz w:val="28"/>
                <w:szCs w:val="28"/>
              </w:rPr>
            </w:pPr>
            <w:r w:rsidRPr="00A76185">
              <w:rPr>
                <w:b/>
                <w:iCs/>
                <w:sz w:val="28"/>
                <w:szCs w:val="28"/>
              </w:rPr>
              <w:t>Products</w:t>
            </w:r>
          </w:p>
          <w:p w14:paraId="50BB0E50"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MntWines: Amount spent on wine in last 2 years</w:t>
            </w:r>
          </w:p>
          <w:p w14:paraId="33210195"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MntFruits: Amount spent on fruits in last 2 years</w:t>
            </w:r>
          </w:p>
          <w:p w14:paraId="144687E6"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MntMeatProducts: Amount spent on meat in last 2 years</w:t>
            </w:r>
          </w:p>
          <w:p w14:paraId="70D84311"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MntFishProducts: Amount spent on fish in last 2 years</w:t>
            </w:r>
          </w:p>
          <w:p w14:paraId="3391CC14" w14:textId="77777777" w:rsidR="00BA2277" w:rsidRPr="00BE08BC"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MntSweetProducts: Amount spent on sweets in last 2 years</w:t>
            </w:r>
          </w:p>
          <w:p w14:paraId="7B4EDA21" w14:textId="77777777" w:rsidR="00BA2277" w:rsidRPr="00A76185" w:rsidRDefault="00BA2277" w:rsidP="00BA2277">
            <w:pPr>
              <w:numPr>
                <w:ilvl w:val="1"/>
                <w:numId w:val="23"/>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MntGoldProds: Amount spent on gold in last 2 years</w:t>
            </w:r>
          </w:p>
          <w:p w14:paraId="1B130D0A" w14:textId="77777777" w:rsidR="00BA2277" w:rsidRPr="00A76185" w:rsidRDefault="00BA2277" w:rsidP="00BA2277">
            <w:pPr>
              <w:spacing w:before="120" w:after="120"/>
              <w:ind w:left="1800"/>
              <w:textAlignment w:val="baseline"/>
              <w:rPr>
                <w:rFonts w:eastAsiaTheme="minorHAnsi"/>
                <w:b w:val="0"/>
                <w:bCs/>
                <w:iCs/>
                <w:color w:val="auto"/>
                <w:sz w:val="24"/>
                <w:szCs w:val="24"/>
              </w:rPr>
            </w:pPr>
          </w:p>
          <w:p w14:paraId="44E80596" w14:textId="198EBF5F" w:rsidR="00BA2277" w:rsidRPr="00A76185" w:rsidRDefault="00BA2277" w:rsidP="00A76185">
            <w:pPr>
              <w:pStyle w:val="ListParagraph"/>
              <w:numPr>
                <w:ilvl w:val="0"/>
                <w:numId w:val="22"/>
              </w:numPr>
              <w:spacing w:before="120" w:after="120"/>
              <w:textAlignment w:val="baseline"/>
              <w:rPr>
                <w:b/>
                <w:iCs/>
                <w:sz w:val="28"/>
                <w:szCs w:val="28"/>
              </w:rPr>
            </w:pPr>
            <w:r w:rsidRPr="00A76185">
              <w:rPr>
                <w:b/>
                <w:iCs/>
                <w:sz w:val="28"/>
                <w:szCs w:val="28"/>
              </w:rPr>
              <w:t>Promotion</w:t>
            </w:r>
          </w:p>
          <w:p w14:paraId="142B13E0"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NumDealsPurchases: Number of purchases made with a discount</w:t>
            </w:r>
          </w:p>
          <w:p w14:paraId="53A63DAF"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lastRenderedPageBreak/>
              <w:t>AcceptedCmp1: 1 if customer accepted the offer in the 1st campaign, 0 otherwise</w:t>
            </w:r>
          </w:p>
          <w:p w14:paraId="2B993D17"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AcceptedCmp2: 1 if customer accepted the offer in the 2nd campaign, 0 otherwise</w:t>
            </w:r>
          </w:p>
          <w:p w14:paraId="30C95F04"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AcceptedCmp3: 1 if customer accepted the offer in the 3rd campaign, 0 otherwise</w:t>
            </w:r>
          </w:p>
          <w:p w14:paraId="384EF71E"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AcceptedCmp4: 1 if customer accepted the offer in the 4th campaign, 0 otherwise</w:t>
            </w:r>
          </w:p>
          <w:p w14:paraId="486B0B7F"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AcceptedCmp5: 1 if customer accepted the offer in the 5th campaign, 0 otherwise</w:t>
            </w:r>
          </w:p>
          <w:p w14:paraId="4DA4D98F"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Response: 1 if customer accepted the offer in the last campaign, 0 otherwise</w:t>
            </w:r>
          </w:p>
          <w:p w14:paraId="483B154C" w14:textId="77777777" w:rsidR="00BA2277" w:rsidRPr="00A76185" w:rsidRDefault="00BA2277" w:rsidP="00BA2277">
            <w:pPr>
              <w:pStyle w:val="ListParagraph"/>
              <w:spacing w:before="120" w:after="120"/>
              <w:ind w:left="1080"/>
              <w:textAlignment w:val="baseline"/>
              <w:rPr>
                <w:bCs/>
                <w:iCs/>
              </w:rPr>
            </w:pPr>
          </w:p>
          <w:p w14:paraId="1DACCFFD" w14:textId="77777777" w:rsidR="00BA2277" w:rsidRPr="00A76185" w:rsidRDefault="00BA2277" w:rsidP="00A76185">
            <w:pPr>
              <w:pStyle w:val="ListParagraph"/>
              <w:numPr>
                <w:ilvl w:val="0"/>
                <w:numId w:val="22"/>
              </w:numPr>
              <w:spacing w:before="120" w:after="120"/>
              <w:textAlignment w:val="baseline"/>
              <w:rPr>
                <w:b/>
                <w:iCs/>
                <w:sz w:val="28"/>
                <w:szCs w:val="28"/>
              </w:rPr>
            </w:pPr>
            <w:r w:rsidRPr="00A76185">
              <w:rPr>
                <w:b/>
                <w:iCs/>
                <w:sz w:val="28"/>
                <w:szCs w:val="28"/>
              </w:rPr>
              <w:t>Purchasing Place</w:t>
            </w:r>
          </w:p>
          <w:p w14:paraId="09B3EC6A"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NumWebPurchases: Number of purchases made through the company’s website</w:t>
            </w:r>
          </w:p>
          <w:p w14:paraId="56814745"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NumCatalogPurchases: Number of purchases made using a catalogue</w:t>
            </w:r>
          </w:p>
          <w:p w14:paraId="3897F4B7"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NumStorePurchases: Number of purchases made directly in stores</w:t>
            </w:r>
          </w:p>
          <w:p w14:paraId="3893D15F" w14:textId="77777777" w:rsidR="00BA2277" w:rsidRPr="00BE08BC" w:rsidRDefault="00BA2277" w:rsidP="00A76185">
            <w:pPr>
              <w:numPr>
                <w:ilvl w:val="1"/>
                <w:numId w:val="22"/>
              </w:numPr>
              <w:spacing w:before="120" w:after="120" w:line="240" w:lineRule="auto"/>
              <w:textAlignment w:val="baseline"/>
              <w:rPr>
                <w:rFonts w:eastAsiaTheme="minorHAnsi"/>
                <w:b w:val="0"/>
                <w:bCs/>
                <w:iCs/>
                <w:color w:val="auto"/>
                <w:sz w:val="24"/>
                <w:szCs w:val="24"/>
              </w:rPr>
            </w:pPr>
            <w:r w:rsidRPr="00BE08BC">
              <w:rPr>
                <w:rFonts w:eastAsiaTheme="minorHAnsi"/>
                <w:b w:val="0"/>
                <w:bCs/>
                <w:iCs/>
                <w:color w:val="auto"/>
                <w:sz w:val="24"/>
                <w:szCs w:val="24"/>
              </w:rPr>
              <w:t>NumWebVisitsMonth: Number of visits to company’s website in the last month</w:t>
            </w:r>
          </w:p>
          <w:p w14:paraId="19D3E887" w14:textId="77777777" w:rsidR="00BA2277" w:rsidRPr="00BE08BC" w:rsidRDefault="00BA2277" w:rsidP="00BA2277">
            <w:pPr>
              <w:pStyle w:val="ListParagraph"/>
              <w:spacing w:before="120" w:after="120"/>
              <w:ind w:left="1080"/>
              <w:textAlignment w:val="baseline"/>
              <w:rPr>
                <w:iCs/>
              </w:rPr>
            </w:pPr>
          </w:p>
          <w:p w14:paraId="2F728BAF" w14:textId="3069B346" w:rsidR="00BA2277" w:rsidRPr="00715036" w:rsidRDefault="00BA2277" w:rsidP="00B017B8">
            <w:pPr>
              <w:pStyle w:val="ListParagraph"/>
              <w:numPr>
                <w:ilvl w:val="0"/>
                <w:numId w:val="21"/>
              </w:numPr>
              <w:rPr>
                <w:bCs/>
                <w:iCs/>
              </w:rPr>
            </w:pPr>
            <w:r w:rsidRPr="00715036">
              <w:rPr>
                <w:rFonts w:eastAsiaTheme="majorEastAsia" w:cstheme="majorBidi"/>
                <w:b/>
                <w:bCs/>
                <w:iCs/>
                <w:color w:val="1E2C6B" w:themeColor="accent2" w:themeShade="BF"/>
                <w:sz w:val="28"/>
                <w:szCs w:val="18"/>
              </w:rPr>
              <w:t>Machine Learning Algorithms</w:t>
            </w:r>
            <w:r w:rsidR="00715036" w:rsidRPr="00715036">
              <w:rPr>
                <w:rFonts w:eastAsiaTheme="majorEastAsia" w:cstheme="majorBidi"/>
                <w:b/>
                <w:bCs/>
                <w:iCs/>
                <w:color w:val="1E2C6B" w:themeColor="accent2" w:themeShade="BF"/>
                <w:sz w:val="28"/>
                <w:szCs w:val="18"/>
              </w:rPr>
              <w:t xml:space="preserve"> (</w:t>
            </w:r>
            <w:r w:rsidR="00715036" w:rsidRPr="00715036">
              <w:rPr>
                <w:rFonts w:eastAsiaTheme="majorEastAsia" w:cstheme="majorBidi"/>
                <w:b/>
                <w:bCs/>
                <w:iCs/>
                <w:color w:val="1E2C6B" w:themeColor="accent2" w:themeShade="BF"/>
                <w:sz w:val="22"/>
                <w:szCs w:val="14"/>
              </w:rPr>
              <w:t xml:space="preserve">Code: </w:t>
            </w:r>
            <w:hyperlink r:id="rId15" w:history="1">
              <w:r w:rsidR="00715036" w:rsidRPr="00715036">
                <w:rPr>
                  <w:rStyle w:val="Hyperlink"/>
                  <w:rFonts w:eastAsiaTheme="majorEastAsia" w:cstheme="majorBidi"/>
                  <w:b/>
                  <w:bCs/>
                  <w:iCs/>
                  <w:sz w:val="22"/>
                  <w:szCs w:val="14"/>
                  <w:lang w:val="en-IN"/>
                </w:rPr>
                <w:t>https://github.com/dsci6007-team2/customer_personality_analysis</w:t>
              </w:r>
            </w:hyperlink>
            <w:r w:rsidR="00715036" w:rsidRPr="00715036">
              <w:rPr>
                <w:rFonts w:eastAsiaTheme="majorEastAsia" w:cstheme="majorBidi"/>
                <w:b/>
                <w:bCs/>
                <w:iCs/>
                <w:color w:val="1E2C6B" w:themeColor="accent2" w:themeShade="BF"/>
                <w:sz w:val="22"/>
                <w:szCs w:val="14"/>
              </w:rPr>
              <w:t>)</w:t>
            </w:r>
          </w:p>
          <w:p w14:paraId="016F9C73" w14:textId="77777777" w:rsidR="00715036" w:rsidRPr="00715036" w:rsidRDefault="00715036" w:rsidP="00715036">
            <w:pPr>
              <w:pStyle w:val="ListParagraph"/>
              <w:rPr>
                <w:bCs/>
                <w:iCs/>
              </w:rPr>
            </w:pPr>
          </w:p>
          <w:p w14:paraId="586573D7" w14:textId="6F05D284" w:rsidR="00BA2277" w:rsidRDefault="00BA2277" w:rsidP="00BA2277">
            <w:pPr>
              <w:pStyle w:val="ListParagraph"/>
              <w:numPr>
                <w:ilvl w:val="1"/>
                <w:numId w:val="21"/>
              </w:numPr>
              <w:ind w:left="1080"/>
              <w:rPr>
                <w:b/>
                <w:bCs/>
                <w:iCs/>
              </w:rPr>
            </w:pPr>
            <w:r w:rsidRPr="00A17FF5">
              <w:rPr>
                <w:b/>
                <w:bCs/>
                <w:iCs/>
              </w:rPr>
              <w:t xml:space="preserve">Principal Component </w:t>
            </w:r>
            <w:r w:rsidR="00A73CD5" w:rsidRPr="00A17FF5">
              <w:rPr>
                <w:b/>
                <w:bCs/>
                <w:iCs/>
              </w:rPr>
              <w:t>Analysis (</w:t>
            </w:r>
            <w:r w:rsidRPr="00A17FF5">
              <w:rPr>
                <w:b/>
                <w:bCs/>
                <w:iCs/>
              </w:rPr>
              <w:t>PCA):</w:t>
            </w:r>
          </w:p>
          <w:p w14:paraId="4719F2F2" w14:textId="77777777" w:rsidR="00BA2277" w:rsidRPr="00A17FF5" w:rsidRDefault="00BA2277" w:rsidP="00BA2277">
            <w:pPr>
              <w:pStyle w:val="ListParagraph"/>
              <w:ind w:left="1080"/>
              <w:rPr>
                <w:b/>
                <w:bCs/>
                <w:iCs/>
              </w:rPr>
            </w:pPr>
          </w:p>
          <w:p w14:paraId="498A00B6" w14:textId="77777777" w:rsidR="00BA2277" w:rsidRPr="00A76185" w:rsidRDefault="00BA2277" w:rsidP="00BA2277">
            <w:pPr>
              <w:pStyle w:val="ListParagraph"/>
              <w:ind w:left="1080"/>
              <w:jc w:val="both"/>
              <w:rPr>
                <w:bCs/>
                <w:iCs/>
              </w:rPr>
            </w:pPr>
            <w:r w:rsidRPr="00A76185">
              <w:rPr>
                <w:bCs/>
                <w:iCs/>
              </w:rPr>
              <w:t xml:space="preserve">It is a statistical technique used for dimensionality reduction, noise reduction, collinearity mitigation, feature selection, data compression, and preprocessing for clustering. It works by identifying correlations between data points and finding the most important lines, planes, or hyper-planes that approximate the data, allowing for the data to be represented by a smaller set of "summary indices." PCA is widely used in various fields, including data analysis, data compression, and signal processing, due to its ability to extract relevant information from complex data sets and facilitate data visualization and trend analysis. </w:t>
            </w:r>
          </w:p>
          <w:p w14:paraId="4E4A14F1" w14:textId="77777777" w:rsidR="00BA2277" w:rsidRPr="00A76185" w:rsidRDefault="00BA2277" w:rsidP="00BA2277">
            <w:pPr>
              <w:pStyle w:val="ListParagraph"/>
              <w:ind w:left="1080"/>
              <w:jc w:val="both"/>
              <w:rPr>
                <w:bCs/>
                <w:iCs/>
              </w:rPr>
            </w:pPr>
          </w:p>
          <w:p w14:paraId="0B123EB1" w14:textId="77777777" w:rsidR="00BA2277" w:rsidRPr="00A76185" w:rsidRDefault="00BA2277" w:rsidP="00BA2277">
            <w:pPr>
              <w:pStyle w:val="ListParagraph"/>
              <w:ind w:left="1080"/>
              <w:jc w:val="both"/>
              <w:rPr>
                <w:bCs/>
                <w:iCs/>
              </w:rPr>
            </w:pPr>
            <w:r w:rsidRPr="00A76185">
              <w:rPr>
                <w:bCs/>
                <w:iCs/>
              </w:rPr>
              <w:t>In the context of the Customer Personality Analysis project, Principal Component Analysis (PCA) serves as a crucial technique for data preprocessing and dimensionality reduction. By applying PCA, the project aims to reduce the dimensionality of the customer data, thereby mitigating noise, reducing redundancy, and facilitating feature selection. This process allows for the extraction of essential information from the data while preserving its accuracy, ultimately enabling more effective clustering and segmentation of customer groups. Additionally, PCA supports data compression, making it easier to visualize and analyze the customer data, and provides a solid foundation for subsequent analysis and modeling.</w:t>
            </w:r>
          </w:p>
          <w:p w14:paraId="55FBB74F" w14:textId="77777777" w:rsidR="00BA2277" w:rsidRPr="00A76185" w:rsidRDefault="00BA2277" w:rsidP="00BA2277">
            <w:pPr>
              <w:pStyle w:val="ListParagraph"/>
              <w:ind w:left="1080"/>
              <w:jc w:val="both"/>
              <w:rPr>
                <w:bCs/>
                <w:iCs/>
              </w:rPr>
            </w:pPr>
          </w:p>
          <w:p w14:paraId="34B43594" w14:textId="77777777" w:rsidR="00BA2277" w:rsidRDefault="00BA2277" w:rsidP="00BA2277">
            <w:pPr>
              <w:pStyle w:val="ListParagraph"/>
              <w:ind w:left="1080"/>
              <w:jc w:val="both"/>
              <w:rPr>
                <w:iCs/>
              </w:rPr>
            </w:pPr>
            <w:r>
              <w:rPr>
                <w:iCs/>
                <w:noProof/>
              </w:rPr>
              <w:lastRenderedPageBreak/>
              <w:drawing>
                <wp:inline distT="0" distB="0" distL="0" distR="0" wp14:anchorId="4E1C388D" wp14:editId="2BB265A5">
                  <wp:extent cx="5715000" cy="3190875"/>
                  <wp:effectExtent l="0" t="0" r="0" b="9525"/>
                  <wp:docPr id="1131945374" name="Picture 1" descr="A graph showing the principal component of a principal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45374" name="Picture 1" descr="A graph showing the principal component of a principal compone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000" cy="3190875"/>
                          </a:xfrm>
                          <a:prstGeom prst="rect">
                            <a:avLst/>
                          </a:prstGeom>
                        </pic:spPr>
                      </pic:pic>
                    </a:graphicData>
                  </a:graphic>
                </wp:inline>
              </w:drawing>
            </w:r>
          </w:p>
          <w:p w14:paraId="00784D7B" w14:textId="77777777" w:rsidR="00BA2277" w:rsidRDefault="00BA2277" w:rsidP="00BA2277">
            <w:pPr>
              <w:pStyle w:val="ListParagraph"/>
              <w:ind w:left="1080"/>
              <w:jc w:val="center"/>
              <w:rPr>
                <w:i/>
                <w:sz w:val="20"/>
                <w:szCs w:val="20"/>
              </w:rPr>
            </w:pPr>
            <w:r w:rsidRPr="0023140E">
              <w:rPr>
                <w:i/>
                <w:sz w:val="20"/>
                <w:szCs w:val="20"/>
              </w:rPr>
              <w:t>Fig(i) Principal Component Analysis</w:t>
            </w:r>
          </w:p>
          <w:p w14:paraId="22410B94" w14:textId="77777777" w:rsidR="00BA2277" w:rsidRPr="0023140E" w:rsidRDefault="00BA2277" w:rsidP="00BA2277">
            <w:pPr>
              <w:pStyle w:val="ListParagraph"/>
              <w:ind w:left="1080"/>
              <w:jc w:val="center"/>
              <w:rPr>
                <w:i/>
                <w:sz w:val="20"/>
                <w:szCs w:val="20"/>
              </w:rPr>
            </w:pPr>
          </w:p>
          <w:p w14:paraId="3465E078" w14:textId="77777777" w:rsidR="00BA2277" w:rsidRDefault="00BA2277" w:rsidP="00BA2277">
            <w:pPr>
              <w:pStyle w:val="ListParagraph"/>
              <w:ind w:left="1080"/>
              <w:rPr>
                <w:iCs/>
              </w:rPr>
            </w:pPr>
          </w:p>
          <w:p w14:paraId="4361274F" w14:textId="77777777" w:rsidR="00BA2277" w:rsidRDefault="00BA2277" w:rsidP="00BA2277">
            <w:pPr>
              <w:pStyle w:val="ListParagraph"/>
              <w:ind w:left="1080"/>
              <w:rPr>
                <w:b/>
                <w:bCs/>
                <w:iCs/>
              </w:rPr>
            </w:pPr>
          </w:p>
          <w:p w14:paraId="012DDD61" w14:textId="77777777" w:rsidR="00BA2277" w:rsidRDefault="00BA2277" w:rsidP="00BA2277">
            <w:pPr>
              <w:pStyle w:val="ListParagraph"/>
              <w:numPr>
                <w:ilvl w:val="1"/>
                <w:numId w:val="21"/>
              </w:numPr>
              <w:ind w:left="1080"/>
              <w:rPr>
                <w:b/>
                <w:bCs/>
                <w:iCs/>
              </w:rPr>
            </w:pPr>
            <w:r w:rsidRPr="00A17FF5">
              <w:rPr>
                <w:b/>
                <w:bCs/>
                <w:iCs/>
              </w:rPr>
              <w:t>KMeans Clustering</w:t>
            </w:r>
            <w:r>
              <w:rPr>
                <w:b/>
                <w:bCs/>
                <w:iCs/>
              </w:rPr>
              <w:t>:</w:t>
            </w:r>
          </w:p>
          <w:p w14:paraId="57927B99" w14:textId="77777777" w:rsidR="00BA2277" w:rsidRPr="0023140E" w:rsidRDefault="00BA2277" w:rsidP="00BA2277">
            <w:pPr>
              <w:pStyle w:val="ListParagraph"/>
              <w:ind w:left="1080"/>
              <w:jc w:val="both"/>
              <w:rPr>
                <w:iCs/>
              </w:rPr>
            </w:pPr>
          </w:p>
          <w:p w14:paraId="299C809D" w14:textId="77777777" w:rsidR="00BA2277" w:rsidRPr="00A76185" w:rsidRDefault="00BA2277" w:rsidP="00BA2277">
            <w:pPr>
              <w:pStyle w:val="ListParagraph"/>
              <w:ind w:left="1080"/>
              <w:jc w:val="both"/>
              <w:rPr>
                <w:bCs/>
                <w:iCs/>
              </w:rPr>
            </w:pPr>
            <w:r w:rsidRPr="00A76185">
              <w:rPr>
                <w:bCs/>
                <w:iCs/>
              </w:rPr>
              <w:t>K-Means clustering is a popular unsupervised machine learning algorithm used for clustering data into distinct groups. The algorithm works by iteratively assigning data points to a specified number of clusters and then adjusting the cluster centroids to minimize the within-cluster variance. This process continues until the cluster assignments stabilize. K-Means clustering is widely used for customer segmentation, image compression, and anomaly detection, among other applications.</w:t>
            </w:r>
          </w:p>
          <w:p w14:paraId="73FED8C7" w14:textId="77777777" w:rsidR="00BA2277" w:rsidRPr="00A76185" w:rsidRDefault="00BA2277" w:rsidP="00BA2277">
            <w:pPr>
              <w:pStyle w:val="ListParagraph"/>
              <w:ind w:left="1080"/>
              <w:jc w:val="both"/>
              <w:rPr>
                <w:bCs/>
                <w:iCs/>
              </w:rPr>
            </w:pPr>
          </w:p>
          <w:p w14:paraId="12CF5104" w14:textId="532F01E8" w:rsidR="00BA2277" w:rsidRPr="00A76185" w:rsidRDefault="00BA2277" w:rsidP="00BA2277">
            <w:pPr>
              <w:pStyle w:val="ListParagraph"/>
              <w:ind w:left="1080"/>
              <w:jc w:val="both"/>
              <w:rPr>
                <w:bCs/>
                <w:iCs/>
              </w:rPr>
            </w:pPr>
            <w:r w:rsidRPr="00A76185">
              <w:rPr>
                <w:bCs/>
                <w:iCs/>
              </w:rPr>
              <w:t xml:space="preserve">In the context of the Customer Personality Analysis project, K-Means clustering is employed to segment customers into </w:t>
            </w:r>
            <w:r w:rsidR="00A73CD5" w:rsidRPr="00A76185">
              <w:rPr>
                <w:bCs/>
                <w:iCs/>
              </w:rPr>
              <w:t>various categories</w:t>
            </w:r>
            <w:r w:rsidRPr="00A76185">
              <w:rPr>
                <w:bCs/>
                <w:iCs/>
              </w:rPr>
              <w:t xml:space="preserve"> based on their characteristics and behavior. By applying K-Means clustering to the customer data, the project aims to identify distinct customer segments with unique personality traits and preferences. This segmentation enables the business to better understand its customer base and tailor its products, services, and marketing strategies to meet the specific needs of each segment. </w:t>
            </w:r>
            <w:r w:rsidR="00A73CD5" w:rsidRPr="00A76185">
              <w:rPr>
                <w:bCs/>
                <w:iCs/>
              </w:rPr>
              <w:t>K-Means</w:t>
            </w:r>
            <w:r w:rsidRPr="00A76185">
              <w:rPr>
                <w:bCs/>
                <w:iCs/>
              </w:rPr>
              <w:t xml:space="preserve"> clustering facilitates more targeted and effective customer engagement, leading to improved customer satisfaction and business performance.</w:t>
            </w:r>
          </w:p>
          <w:p w14:paraId="3663D0B5" w14:textId="77777777" w:rsidR="00BA2277" w:rsidRPr="00A76185" w:rsidRDefault="00BA2277" w:rsidP="00BA2277">
            <w:pPr>
              <w:pStyle w:val="ListParagraph"/>
              <w:ind w:left="1080"/>
              <w:jc w:val="both"/>
              <w:rPr>
                <w:bCs/>
                <w:iCs/>
              </w:rPr>
            </w:pPr>
          </w:p>
          <w:p w14:paraId="2E4A89D2" w14:textId="77777777" w:rsidR="00BA2277" w:rsidRDefault="00BA2277" w:rsidP="00BA2277">
            <w:pPr>
              <w:pStyle w:val="ListParagraph"/>
              <w:ind w:left="1080"/>
              <w:jc w:val="both"/>
              <w:rPr>
                <w:iCs/>
              </w:rPr>
            </w:pPr>
            <w:r>
              <w:rPr>
                <w:iCs/>
                <w:noProof/>
              </w:rPr>
              <w:lastRenderedPageBreak/>
              <w:drawing>
                <wp:inline distT="0" distB="0" distL="0" distR="0" wp14:anchorId="75F23E69" wp14:editId="69512952">
                  <wp:extent cx="6159500" cy="3705225"/>
                  <wp:effectExtent l="0" t="0" r="0" b="9525"/>
                  <wp:docPr id="778916967" name="Picture 2" descr="A graph of a clus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6967" name="Picture 2" descr="A graph of a cluster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59500" cy="3705225"/>
                          </a:xfrm>
                          <a:prstGeom prst="rect">
                            <a:avLst/>
                          </a:prstGeom>
                        </pic:spPr>
                      </pic:pic>
                    </a:graphicData>
                  </a:graphic>
                </wp:inline>
              </w:drawing>
            </w:r>
          </w:p>
          <w:p w14:paraId="7C95FD80" w14:textId="77777777" w:rsidR="00BA2277" w:rsidRPr="0023140E" w:rsidRDefault="00BA2277" w:rsidP="00BA2277">
            <w:pPr>
              <w:pStyle w:val="ListParagraph"/>
              <w:ind w:left="1080"/>
              <w:jc w:val="center"/>
              <w:rPr>
                <w:i/>
                <w:sz w:val="20"/>
                <w:szCs w:val="20"/>
              </w:rPr>
            </w:pPr>
          </w:p>
          <w:p w14:paraId="212B0AE4" w14:textId="77777777" w:rsidR="00BA2277" w:rsidRDefault="00BA2277" w:rsidP="00BA2277">
            <w:pPr>
              <w:pStyle w:val="ListParagraph"/>
              <w:ind w:left="1080"/>
              <w:jc w:val="center"/>
              <w:rPr>
                <w:i/>
                <w:sz w:val="20"/>
                <w:szCs w:val="20"/>
              </w:rPr>
            </w:pPr>
            <w:r w:rsidRPr="0023140E">
              <w:rPr>
                <w:i/>
                <w:sz w:val="20"/>
                <w:szCs w:val="20"/>
              </w:rPr>
              <w:t>Fig(ii) KMeans Clustering</w:t>
            </w:r>
          </w:p>
          <w:p w14:paraId="5851FAB3" w14:textId="77777777" w:rsidR="00BA2277" w:rsidRDefault="00BA2277" w:rsidP="00BA2277">
            <w:pPr>
              <w:pStyle w:val="ListParagraph"/>
              <w:ind w:left="1080"/>
              <w:jc w:val="center"/>
              <w:rPr>
                <w:i/>
                <w:sz w:val="20"/>
                <w:szCs w:val="20"/>
              </w:rPr>
            </w:pPr>
          </w:p>
          <w:p w14:paraId="4347D734" w14:textId="77777777" w:rsidR="00BA2277" w:rsidRDefault="00BA2277" w:rsidP="00BA2277">
            <w:pPr>
              <w:pStyle w:val="ListParagraph"/>
              <w:ind w:left="1080"/>
              <w:jc w:val="center"/>
              <w:rPr>
                <w:i/>
                <w:sz w:val="20"/>
                <w:szCs w:val="20"/>
              </w:rPr>
            </w:pPr>
          </w:p>
          <w:p w14:paraId="490C1021" w14:textId="77777777" w:rsidR="00BA2277" w:rsidRDefault="00BA2277" w:rsidP="00BA2277">
            <w:pPr>
              <w:pStyle w:val="ListParagraph"/>
              <w:ind w:left="1080"/>
              <w:jc w:val="center"/>
              <w:rPr>
                <w:i/>
                <w:sz w:val="20"/>
                <w:szCs w:val="20"/>
              </w:rPr>
            </w:pPr>
          </w:p>
          <w:p w14:paraId="43853FC5" w14:textId="77777777" w:rsidR="00BA2277" w:rsidRPr="00BA2277" w:rsidRDefault="00BA2277" w:rsidP="00BA2277">
            <w:pPr>
              <w:rPr>
                <w:i/>
                <w:sz w:val="20"/>
                <w:szCs w:val="20"/>
              </w:rPr>
            </w:pPr>
          </w:p>
          <w:p w14:paraId="0B4D9C2E" w14:textId="77777777" w:rsidR="00BA2277" w:rsidRDefault="00BA2277" w:rsidP="00BA2277">
            <w:pPr>
              <w:pStyle w:val="ListParagraph"/>
              <w:ind w:left="1080"/>
              <w:jc w:val="center"/>
              <w:rPr>
                <w:i/>
                <w:sz w:val="20"/>
                <w:szCs w:val="20"/>
              </w:rPr>
            </w:pPr>
          </w:p>
          <w:p w14:paraId="3B6D51E6" w14:textId="77777777" w:rsidR="00BA2277" w:rsidRDefault="00BA2277" w:rsidP="00BA2277">
            <w:pPr>
              <w:pStyle w:val="ListParagraph"/>
              <w:ind w:left="1080"/>
              <w:jc w:val="center"/>
              <w:rPr>
                <w:i/>
                <w:sz w:val="20"/>
                <w:szCs w:val="20"/>
              </w:rPr>
            </w:pPr>
          </w:p>
          <w:p w14:paraId="6BEBBF71" w14:textId="77777777" w:rsidR="00BA2277" w:rsidRDefault="00BA2277" w:rsidP="00BA2277">
            <w:pPr>
              <w:rPr>
                <w:i/>
                <w:sz w:val="20"/>
                <w:szCs w:val="20"/>
              </w:rPr>
            </w:pPr>
            <w:r>
              <w:rPr>
                <w:i/>
                <w:sz w:val="20"/>
                <w:szCs w:val="20"/>
              </w:rPr>
              <w:br w:type="page"/>
            </w:r>
          </w:p>
          <w:p w14:paraId="469ED3E1" w14:textId="16FE0589" w:rsidR="00BA2277" w:rsidRPr="002178B9" w:rsidRDefault="00BA2277" w:rsidP="002178B9">
            <w:pPr>
              <w:pStyle w:val="Content"/>
              <w:framePr w:hSpace="0" w:wrap="auto" w:vAnchor="margin" w:hAnchor="text" w:yAlign="inline"/>
            </w:pPr>
          </w:p>
        </w:tc>
        <w:tc>
          <w:tcPr>
            <w:tcW w:w="360" w:type="dxa"/>
            <w:tcBorders>
              <w:top w:val="nil"/>
              <w:left w:val="nil"/>
              <w:bottom w:val="nil"/>
              <w:right w:val="nil"/>
            </w:tcBorders>
          </w:tcPr>
          <w:p w14:paraId="5633264B" w14:textId="77777777" w:rsidR="002178B9" w:rsidRPr="002178B9" w:rsidRDefault="002178B9" w:rsidP="002178B9">
            <w:pPr>
              <w:pStyle w:val="Content"/>
              <w:framePr w:hSpace="0" w:wrap="auto" w:vAnchor="margin" w:hAnchor="text" w:yAlign="inline"/>
            </w:pPr>
          </w:p>
        </w:tc>
        <w:tc>
          <w:tcPr>
            <w:tcW w:w="4841" w:type="dxa"/>
            <w:tcBorders>
              <w:top w:val="nil"/>
              <w:left w:val="nil"/>
              <w:bottom w:val="nil"/>
              <w:right w:val="nil"/>
            </w:tcBorders>
          </w:tcPr>
          <w:p w14:paraId="0350F6FF" w14:textId="051DFD7D" w:rsidR="002178B9" w:rsidRPr="002178B9" w:rsidRDefault="002178B9" w:rsidP="002178B9">
            <w:pPr>
              <w:pStyle w:val="Content"/>
              <w:framePr w:hSpace="0" w:wrap="auto" w:vAnchor="margin" w:hAnchor="text" w:yAlign="inline"/>
            </w:pPr>
          </w:p>
        </w:tc>
      </w:tr>
    </w:tbl>
    <w:p w14:paraId="76A08504" w14:textId="6003379C" w:rsidR="00BA2277" w:rsidRDefault="00BA2277"/>
    <w:p w14:paraId="767941B9" w14:textId="77777777" w:rsidR="00BA2277" w:rsidRDefault="00BA2277">
      <w:pPr>
        <w:spacing w:after="200"/>
      </w:pPr>
      <w:r>
        <w:br w:type="page"/>
      </w:r>
    </w:p>
    <w:p w14:paraId="546FCC73" w14:textId="494C1B44" w:rsidR="001F0AF0" w:rsidRPr="00BA2277" w:rsidRDefault="00BA2277" w:rsidP="00BA2277">
      <w:pPr>
        <w:pStyle w:val="Content"/>
        <w:framePr w:hSpace="0" w:wrap="auto" w:vAnchor="margin" w:hAnchor="text" w:yAlign="inline"/>
        <w:rPr>
          <w:rFonts w:asciiTheme="majorHAnsi" w:hAnsiTheme="majorHAnsi"/>
          <w:b/>
          <w:color w:val="0189F9" w:themeColor="accent1"/>
          <w:sz w:val="40"/>
          <w:szCs w:val="40"/>
        </w:rPr>
      </w:pPr>
      <w:r w:rsidRPr="00BA2277">
        <w:rPr>
          <w:rFonts w:asciiTheme="majorHAnsi" w:hAnsiTheme="majorHAnsi"/>
          <w:b/>
          <w:color w:val="0189F9" w:themeColor="accent1"/>
          <w:sz w:val="40"/>
          <w:szCs w:val="40"/>
        </w:rPr>
        <w:lastRenderedPageBreak/>
        <w:t>Results</w:t>
      </w:r>
    </w:p>
    <w:p w14:paraId="09BB3B37" w14:textId="77777777" w:rsidR="00BA2277" w:rsidRDefault="00BA2277" w:rsidP="00A76185">
      <w:pPr>
        <w:pStyle w:val="ListParagraph"/>
        <w:numPr>
          <w:ilvl w:val="2"/>
          <w:numId w:val="22"/>
        </w:numPr>
        <w:ind w:left="720" w:hanging="360"/>
        <w:rPr>
          <w:rFonts w:eastAsiaTheme="majorEastAsia" w:cstheme="majorBidi"/>
          <w:b/>
          <w:bCs/>
          <w:iCs/>
          <w:color w:val="1E2C6B" w:themeColor="accent2" w:themeShade="BF"/>
          <w:sz w:val="28"/>
          <w:szCs w:val="18"/>
        </w:rPr>
      </w:pPr>
      <w:r w:rsidRPr="00A202A0">
        <w:rPr>
          <w:rFonts w:eastAsiaTheme="majorEastAsia" w:cstheme="majorBidi"/>
          <w:b/>
          <w:bCs/>
          <w:iCs/>
          <w:color w:val="1E2C6B" w:themeColor="accent2" w:themeShade="BF"/>
          <w:sz w:val="28"/>
          <w:szCs w:val="18"/>
        </w:rPr>
        <w:t>Data Preprocessing</w:t>
      </w:r>
    </w:p>
    <w:p w14:paraId="6EDB5477" w14:textId="77777777" w:rsidR="00BA2277" w:rsidRDefault="00BA2277" w:rsidP="00BA2277">
      <w:pPr>
        <w:pStyle w:val="ListParagraph"/>
        <w:ind w:left="1170"/>
        <w:rPr>
          <w:rFonts w:eastAsiaTheme="majorEastAsia" w:cstheme="majorBidi"/>
          <w:b/>
          <w:bCs/>
          <w:iCs/>
          <w:color w:val="1E2C6B" w:themeColor="accent2" w:themeShade="BF"/>
          <w:sz w:val="28"/>
          <w:szCs w:val="18"/>
        </w:rPr>
      </w:pPr>
    </w:p>
    <w:p w14:paraId="6F444EDE" w14:textId="77777777" w:rsidR="00BA2277" w:rsidRDefault="00BA2277" w:rsidP="00BA2277">
      <w:pPr>
        <w:pStyle w:val="ListParagraph"/>
        <w:ind w:left="1170"/>
        <w:rPr>
          <w:rFonts w:eastAsiaTheme="majorEastAsia" w:cstheme="majorBidi"/>
          <w:b/>
          <w:bCs/>
          <w:iCs/>
          <w:color w:val="1E2C6B" w:themeColor="accent2" w:themeShade="BF"/>
          <w:sz w:val="28"/>
          <w:szCs w:val="18"/>
        </w:rPr>
      </w:pPr>
      <w:r w:rsidRPr="00A202A0">
        <w:rPr>
          <w:rFonts w:eastAsiaTheme="majorEastAsia" w:cstheme="majorBidi"/>
          <w:b/>
          <w:bCs/>
          <w:iCs/>
          <w:noProof/>
          <w:color w:val="1E2C6B" w:themeColor="accent2" w:themeShade="BF"/>
          <w:sz w:val="28"/>
          <w:szCs w:val="18"/>
        </w:rPr>
        <w:drawing>
          <wp:inline distT="0" distB="0" distL="0" distR="0" wp14:anchorId="03CCD222" wp14:editId="63A6063E">
            <wp:extent cx="6231255" cy="3035300"/>
            <wp:effectExtent l="0" t="0" r="0" b="0"/>
            <wp:docPr id="192894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41296" name="Picture 1" descr="A screenshot of a computer&#10;&#10;Description automatically generated"/>
                    <pic:cNvPicPr/>
                  </pic:nvPicPr>
                  <pic:blipFill>
                    <a:blip r:embed="rId18"/>
                    <a:stretch>
                      <a:fillRect/>
                    </a:stretch>
                  </pic:blipFill>
                  <pic:spPr>
                    <a:xfrm>
                      <a:off x="0" y="0"/>
                      <a:ext cx="6238586" cy="3038871"/>
                    </a:xfrm>
                    <a:prstGeom prst="rect">
                      <a:avLst/>
                    </a:prstGeom>
                  </pic:spPr>
                </pic:pic>
              </a:graphicData>
            </a:graphic>
          </wp:inline>
        </w:drawing>
      </w:r>
    </w:p>
    <w:p w14:paraId="2A927B62" w14:textId="77777777" w:rsidR="00BA2277" w:rsidRDefault="00BA2277" w:rsidP="00BA2277">
      <w:pPr>
        <w:pStyle w:val="ListParagraph"/>
        <w:ind w:left="1170"/>
        <w:rPr>
          <w:rFonts w:eastAsiaTheme="majorEastAsia" w:cstheme="majorBidi"/>
          <w:b/>
          <w:bCs/>
          <w:iCs/>
          <w:color w:val="1E2C6B" w:themeColor="accent2" w:themeShade="BF"/>
          <w:sz w:val="28"/>
          <w:szCs w:val="18"/>
        </w:rPr>
      </w:pPr>
    </w:p>
    <w:p w14:paraId="50942542" w14:textId="77777777" w:rsidR="00BA2277" w:rsidRDefault="00BA2277" w:rsidP="00BA2277">
      <w:pPr>
        <w:pStyle w:val="ListParagraph"/>
        <w:ind w:left="1170"/>
        <w:rPr>
          <w:rFonts w:eastAsiaTheme="majorEastAsia" w:cstheme="majorBidi"/>
          <w:b/>
          <w:bCs/>
          <w:iCs/>
          <w:color w:val="1E2C6B" w:themeColor="accent2" w:themeShade="BF"/>
          <w:sz w:val="28"/>
          <w:szCs w:val="18"/>
        </w:rPr>
      </w:pPr>
      <w:r w:rsidRPr="00A202A0">
        <w:rPr>
          <w:rFonts w:eastAsiaTheme="majorEastAsia" w:cstheme="majorBidi"/>
          <w:b/>
          <w:bCs/>
          <w:iCs/>
          <w:noProof/>
          <w:color w:val="1E2C6B" w:themeColor="accent2" w:themeShade="BF"/>
          <w:sz w:val="28"/>
          <w:szCs w:val="18"/>
        </w:rPr>
        <w:drawing>
          <wp:inline distT="0" distB="0" distL="0" distR="0" wp14:anchorId="734A5296" wp14:editId="054F2B13">
            <wp:extent cx="6240823" cy="1631950"/>
            <wp:effectExtent l="0" t="0" r="7620" b="6350"/>
            <wp:docPr id="1728169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9193" name="Picture 1" descr="A screenshot of a computer&#10;&#10;Description automatically generated"/>
                    <pic:cNvPicPr/>
                  </pic:nvPicPr>
                  <pic:blipFill>
                    <a:blip r:embed="rId19"/>
                    <a:stretch>
                      <a:fillRect/>
                    </a:stretch>
                  </pic:blipFill>
                  <pic:spPr>
                    <a:xfrm>
                      <a:off x="0" y="0"/>
                      <a:ext cx="6291872" cy="1645299"/>
                    </a:xfrm>
                    <a:prstGeom prst="rect">
                      <a:avLst/>
                    </a:prstGeom>
                  </pic:spPr>
                </pic:pic>
              </a:graphicData>
            </a:graphic>
          </wp:inline>
        </w:drawing>
      </w:r>
    </w:p>
    <w:p w14:paraId="5E6639D4" w14:textId="77777777" w:rsidR="00BA2277" w:rsidRDefault="00BA2277" w:rsidP="00BA2277">
      <w:pPr>
        <w:pStyle w:val="ListParagraph"/>
        <w:ind w:left="1170"/>
        <w:rPr>
          <w:rFonts w:eastAsiaTheme="majorEastAsia" w:cstheme="majorBidi"/>
          <w:b/>
          <w:bCs/>
          <w:iCs/>
          <w:color w:val="1E2C6B" w:themeColor="accent2" w:themeShade="BF"/>
          <w:sz w:val="28"/>
          <w:szCs w:val="18"/>
        </w:rPr>
      </w:pPr>
    </w:p>
    <w:p w14:paraId="6944B7E8"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78424789"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400D982D"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13E3476B"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19789CB5"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50FFE921"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76B2046A"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562B159F"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0E532F43"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0D518A29"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12C56697" w14:textId="2848D64A" w:rsidR="00BA2277" w:rsidRDefault="00BA2277" w:rsidP="00BA2277">
      <w:pPr>
        <w:pStyle w:val="ListParagraph"/>
        <w:ind w:left="1170"/>
        <w:rPr>
          <w:rFonts w:eastAsiaTheme="majorEastAsia" w:cstheme="majorBidi"/>
          <w:b/>
          <w:bCs/>
          <w:iCs/>
          <w:color w:val="1E2C6B" w:themeColor="accent2" w:themeShade="BF"/>
          <w:sz w:val="22"/>
          <w:szCs w:val="14"/>
        </w:rPr>
      </w:pPr>
      <w:r w:rsidRPr="00A202A0">
        <w:rPr>
          <w:rFonts w:eastAsiaTheme="majorEastAsia" w:cstheme="majorBidi"/>
          <w:b/>
          <w:bCs/>
          <w:iCs/>
          <w:color w:val="1E2C6B" w:themeColor="accent2" w:themeShade="BF"/>
          <w:sz w:val="22"/>
          <w:szCs w:val="14"/>
        </w:rPr>
        <w:lastRenderedPageBreak/>
        <w:t>Age Distribution Graph</w:t>
      </w:r>
    </w:p>
    <w:p w14:paraId="39FD69E6"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49D47B7D" w14:textId="77777777" w:rsidR="00BA2277" w:rsidRDefault="00BA2277" w:rsidP="00BA2277">
      <w:pPr>
        <w:pStyle w:val="ListParagraph"/>
        <w:ind w:left="1170"/>
        <w:rPr>
          <w:rFonts w:eastAsiaTheme="majorEastAsia" w:cstheme="majorBidi"/>
          <w:b/>
          <w:bCs/>
          <w:iCs/>
          <w:color w:val="1E2C6B" w:themeColor="accent2" w:themeShade="BF"/>
          <w:sz w:val="22"/>
          <w:szCs w:val="14"/>
        </w:rPr>
      </w:pPr>
      <w:r w:rsidRPr="00A202A0">
        <w:rPr>
          <w:rFonts w:eastAsiaTheme="majorEastAsia" w:cstheme="majorBidi"/>
          <w:b/>
          <w:bCs/>
          <w:iCs/>
          <w:noProof/>
          <w:color w:val="1E2C6B" w:themeColor="accent2" w:themeShade="BF"/>
          <w:sz w:val="22"/>
          <w:szCs w:val="14"/>
        </w:rPr>
        <w:drawing>
          <wp:inline distT="0" distB="0" distL="0" distR="0" wp14:anchorId="49341EA4" wp14:editId="6F884FE5">
            <wp:extent cx="3714133" cy="2736457"/>
            <wp:effectExtent l="0" t="0" r="635" b="6985"/>
            <wp:docPr id="90446156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61561" name="Picture 1" descr="A graph of a number of people&#10;&#10;Description automatically generated"/>
                    <pic:cNvPicPr/>
                  </pic:nvPicPr>
                  <pic:blipFill>
                    <a:blip r:embed="rId20"/>
                    <a:stretch>
                      <a:fillRect/>
                    </a:stretch>
                  </pic:blipFill>
                  <pic:spPr>
                    <a:xfrm>
                      <a:off x="0" y="0"/>
                      <a:ext cx="3719257" cy="2740232"/>
                    </a:xfrm>
                    <a:prstGeom prst="rect">
                      <a:avLst/>
                    </a:prstGeom>
                  </pic:spPr>
                </pic:pic>
              </a:graphicData>
            </a:graphic>
          </wp:inline>
        </w:drawing>
      </w:r>
    </w:p>
    <w:p w14:paraId="77924991"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421D33BD" w14:textId="77777777" w:rsidR="00BA2277" w:rsidRDefault="00BA2277" w:rsidP="00BA2277">
      <w:pPr>
        <w:pStyle w:val="ListParagraph"/>
        <w:ind w:left="1170"/>
        <w:rPr>
          <w:rFonts w:eastAsiaTheme="majorEastAsia" w:cstheme="majorBidi"/>
          <w:b/>
          <w:bCs/>
          <w:iCs/>
          <w:color w:val="1E2C6B" w:themeColor="accent2" w:themeShade="BF"/>
          <w:sz w:val="22"/>
          <w:szCs w:val="14"/>
        </w:rPr>
      </w:pPr>
      <w:r>
        <w:rPr>
          <w:rFonts w:eastAsiaTheme="majorEastAsia" w:cstheme="majorBidi"/>
          <w:b/>
          <w:bCs/>
          <w:iCs/>
          <w:color w:val="1E2C6B" w:themeColor="accent2" w:themeShade="BF"/>
          <w:sz w:val="22"/>
          <w:szCs w:val="14"/>
        </w:rPr>
        <w:t>Education Level among Customers</w:t>
      </w:r>
    </w:p>
    <w:p w14:paraId="7556C16F"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1C47AF1F" w14:textId="77777777" w:rsidR="00BA2277" w:rsidRDefault="00BA2277" w:rsidP="00BA2277">
      <w:pPr>
        <w:pStyle w:val="ListParagraph"/>
        <w:ind w:left="1170"/>
        <w:rPr>
          <w:rFonts w:eastAsiaTheme="majorEastAsia" w:cstheme="majorBidi"/>
          <w:b/>
          <w:bCs/>
          <w:iCs/>
          <w:color w:val="1E2C6B" w:themeColor="accent2" w:themeShade="BF"/>
          <w:sz w:val="22"/>
          <w:szCs w:val="14"/>
        </w:rPr>
      </w:pPr>
      <w:r w:rsidRPr="00A202A0">
        <w:rPr>
          <w:rFonts w:eastAsiaTheme="majorEastAsia" w:cstheme="majorBidi"/>
          <w:b/>
          <w:bCs/>
          <w:iCs/>
          <w:noProof/>
          <w:color w:val="1E2C6B" w:themeColor="accent2" w:themeShade="BF"/>
          <w:sz w:val="22"/>
          <w:szCs w:val="14"/>
        </w:rPr>
        <w:drawing>
          <wp:inline distT="0" distB="0" distL="0" distR="0" wp14:anchorId="5B6DE79F" wp14:editId="225B9A1A">
            <wp:extent cx="3979395" cy="3022600"/>
            <wp:effectExtent l="0" t="0" r="2540" b="6350"/>
            <wp:docPr id="43101535" name="Picture 1" descr="A graph of a leve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1535" name="Picture 1" descr="A graph of a level distribution&#10;&#10;Description automatically generated with medium confidence"/>
                    <pic:cNvPicPr/>
                  </pic:nvPicPr>
                  <pic:blipFill>
                    <a:blip r:embed="rId21"/>
                    <a:stretch>
                      <a:fillRect/>
                    </a:stretch>
                  </pic:blipFill>
                  <pic:spPr>
                    <a:xfrm>
                      <a:off x="0" y="0"/>
                      <a:ext cx="3985678" cy="3027372"/>
                    </a:xfrm>
                    <a:prstGeom prst="rect">
                      <a:avLst/>
                    </a:prstGeom>
                  </pic:spPr>
                </pic:pic>
              </a:graphicData>
            </a:graphic>
          </wp:inline>
        </w:drawing>
      </w:r>
    </w:p>
    <w:p w14:paraId="0515EC0B"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5BC2767C"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4655D6AA"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69521CEF"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4D9386A8"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350D02D1" w14:textId="0D9FFC02" w:rsidR="00BA2277" w:rsidRDefault="00BA2277" w:rsidP="00BA2277">
      <w:pPr>
        <w:pStyle w:val="ListParagraph"/>
        <w:ind w:left="1170"/>
        <w:rPr>
          <w:rFonts w:eastAsiaTheme="majorEastAsia" w:cstheme="majorBidi"/>
          <w:b/>
          <w:bCs/>
          <w:iCs/>
          <w:color w:val="1E2C6B" w:themeColor="accent2" w:themeShade="BF"/>
          <w:sz w:val="22"/>
          <w:szCs w:val="14"/>
        </w:rPr>
      </w:pPr>
      <w:r>
        <w:rPr>
          <w:rFonts w:eastAsiaTheme="majorEastAsia" w:cstheme="majorBidi"/>
          <w:b/>
          <w:bCs/>
          <w:iCs/>
          <w:color w:val="1E2C6B" w:themeColor="accent2" w:themeShade="BF"/>
          <w:sz w:val="22"/>
          <w:szCs w:val="14"/>
        </w:rPr>
        <w:lastRenderedPageBreak/>
        <w:t>Income distribution</w:t>
      </w:r>
    </w:p>
    <w:p w14:paraId="4F31D4D5"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45BEBF1A" w14:textId="77777777" w:rsidR="00BA2277" w:rsidRDefault="00BA2277" w:rsidP="00BA2277">
      <w:pPr>
        <w:pStyle w:val="ListParagraph"/>
        <w:ind w:left="1170"/>
        <w:rPr>
          <w:rFonts w:eastAsiaTheme="majorEastAsia" w:cstheme="majorBidi"/>
          <w:b/>
          <w:bCs/>
          <w:iCs/>
          <w:color w:val="1E2C6B" w:themeColor="accent2" w:themeShade="BF"/>
          <w:sz w:val="22"/>
          <w:szCs w:val="14"/>
        </w:rPr>
      </w:pPr>
      <w:r w:rsidRPr="00A202A0">
        <w:rPr>
          <w:rFonts w:eastAsiaTheme="majorEastAsia" w:cstheme="majorBidi"/>
          <w:b/>
          <w:bCs/>
          <w:iCs/>
          <w:noProof/>
          <w:color w:val="1E2C6B" w:themeColor="accent2" w:themeShade="BF"/>
          <w:sz w:val="22"/>
          <w:szCs w:val="14"/>
        </w:rPr>
        <w:drawing>
          <wp:inline distT="0" distB="0" distL="0" distR="0" wp14:anchorId="2F339B08" wp14:editId="69CF5599">
            <wp:extent cx="4591286" cy="3435527"/>
            <wp:effectExtent l="0" t="0" r="0" b="0"/>
            <wp:docPr id="1959532513" name="Picture 1" descr="A graph of incom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2513" name="Picture 1" descr="A graph of income distribution&#10;&#10;Description automatically generated"/>
                    <pic:cNvPicPr/>
                  </pic:nvPicPr>
                  <pic:blipFill>
                    <a:blip r:embed="rId22"/>
                    <a:stretch>
                      <a:fillRect/>
                    </a:stretch>
                  </pic:blipFill>
                  <pic:spPr>
                    <a:xfrm>
                      <a:off x="0" y="0"/>
                      <a:ext cx="4591286" cy="3435527"/>
                    </a:xfrm>
                    <a:prstGeom prst="rect">
                      <a:avLst/>
                    </a:prstGeom>
                  </pic:spPr>
                </pic:pic>
              </a:graphicData>
            </a:graphic>
          </wp:inline>
        </w:drawing>
      </w:r>
    </w:p>
    <w:p w14:paraId="41B62C7A"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716AC661" w14:textId="429D12D4" w:rsidR="00BA2277" w:rsidRPr="00A76185" w:rsidRDefault="00BA2277" w:rsidP="00A76185">
      <w:pPr>
        <w:ind w:left="450" w:firstLine="720"/>
        <w:rPr>
          <w:rFonts w:eastAsiaTheme="majorEastAsia" w:cstheme="majorBidi"/>
          <w:b w:val="0"/>
          <w:bCs/>
          <w:iCs/>
          <w:color w:val="1E2C6B" w:themeColor="accent2" w:themeShade="BF"/>
          <w:sz w:val="22"/>
          <w:szCs w:val="14"/>
        </w:rPr>
      </w:pPr>
      <w:r w:rsidRPr="00A76185">
        <w:rPr>
          <w:rFonts w:eastAsiaTheme="majorEastAsia" w:cstheme="majorBidi"/>
          <w:bCs/>
          <w:iCs/>
          <w:color w:val="1E2C6B" w:themeColor="accent2" w:themeShade="BF"/>
          <w:sz w:val="22"/>
          <w:szCs w:val="14"/>
        </w:rPr>
        <w:t>Company Growth based on number of Customers enrolled</w:t>
      </w:r>
    </w:p>
    <w:p w14:paraId="284961F0"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223F00D7" w14:textId="77777777" w:rsidR="00BA2277" w:rsidRDefault="00BA2277" w:rsidP="00BA2277">
      <w:pPr>
        <w:pStyle w:val="ListParagraph"/>
        <w:ind w:left="1170"/>
        <w:rPr>
          <w:rFonts w:eastAsiaTheme="majorEastAsia" w:cstheme="majorBidi"/>
          <w:b/>
          <w:bCs/>
          <w:iCs/>
          <w:color w:val="1E2C6B" w:themeColor="accent2" w:themeShade="BF"/>
          <w:sz w:val="22"/>
          <w:szCs w:val="14"/>
        </w:rPr>
      </w:pPr>
      <w:r w:rsidRPr="004E2511">
        <w:rPr>
          <w:rFonts w:eastAsiaTheme="majorEastAsia" w:cstheme="majorBidi"/>
          <w:b/>
          <w:bCs/>
          <w:iCs/>
          <w:noProof/>
          <w:color w:val="1E2C6B" w:themeColor="accent2" w:themeShade="BF"/>
          <w:sz w:val="22"/>
          <w:szCs w:val="14"/>
        </w:rPr>
        <w:drawing>
          <wp:inline distT="0" distB="0" distL="0" distR="0" wp14:anchorId="5213CAAA" wp14:editId="38ACCC06">
            <wp:extent cx="3673456" cy="2672055"/>
            <wp:effectExtent l="0" t="0" r="3810" b="0"/>
            <wp:docPr id="952346254" name="Picture 1" descr="A graph showing a company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6254" name="Picture 1" descr="A graph showing a company growth&#10;&#10;Description automatically generated"/>
                    <pic:cNvPicPr/>
                  </pic:nvPicPr>
                  <pic:blipFill>
                    <a:blip r:embed="rId23"/>
                    <a:stretch>
                      <a:fillRect/>
                    </a:stretch>
                  </pic:blipFill>
                  <pic:spPr>
                    <a:xfrm>
                      <a:off x="0" y="0"/>
                      <a:ext cx="3683104" cy="2679073"/>
                    </a:xfrm>
                    <a:prstGeom prst="rect">
                      <a:avLst/>
                    </a:prstGeom>
                  </pic:spPr>
                </pic:pic>
              </a:graphicData>
            </a:graphic>
          </wp:inline>
        </w:drawing>
      </w:r>
    </w:p>
    <w:p w14:paraId="66100AF9"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3E05B24F"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4B0F5466" w14:textId="77777777" w:rsidR="00A76185" w:rsidRDefault="00A76185" w:rsidP="00BA2277">
      <w:pPr>
        <w:pStyle w:val="ListParagraph"/>
        <w:ind w:left="1170"/>
        <w:rPr>
          <w:rFonts w:eastAsiaTheme="majorEastAsia" w:cstheme="majorBidi"/>
          <w:b/>
          <w:bCs/>
          <w:iCs/>
          <w:color w:val="1E2C6B" w:themeColor="accent2" w:themeShade="BF"/>
          <w:sz w:val="22"/>
          <w:szCs w:val="14"/>
        </w:rPr>
      </w:pPr>
    </w:p>
    <w:p w14:paraId="1081EE9E" w14:textId="3A2225C2" w:rsidR="00BA2277" w:rsidRDefault="00BA2277" w:rsidP="00BA2277">
      <w:pPr>
        <w:pStyle w:val="ListParagraph"/>
        <w:ind w:left="1170"/>
        <w:rPr>
          <w:rFonts w:eastAsiaTheme="majorEastAsia" w:cstheme="majorBidi"/>
          <w:b/>
          <w:bCs/>
          <w:iCs/>
          <w:color w:val="1E2C6B" w:themeColor="accent2" w:themeShade="BF"/>
          <w:sz w:val="22"/>
          <w:szCs w:val="14"/>
        </w:rPr>
      </w:pPr>
      <w:r>
        <w:rPr>
          <w:rFonts w:eastAsiaTheme="majorEastAsia" w:cstheme="majorBidi"/>
          <w:b/>
          <w:bCs/>
          <w:iCs/>
          <w:color w:val="1E2C6B" w:themeColor="accent2" w:themeShade="BF"/>
          <w:sz w:val="22"/>
          <w:szCs w:val="14"/>
        </w:rPr>
        <w:lastRenderedPageBreak/>
        <w:t>Complain Distribution</w:t>
      </w:r>
    </w:p>
    <w:p w14:paraId="63ABD60C"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523F8278" w14:textId="77777777" w:rsidR="00BA2277" w:rsidRDefault="00BA2277" w:rsidP="00BA2277">
      <w:pPr>
        <w:pStyle w:val="ListParagraph"/>
        <w:ind w:left="1170"/>
        <w:rPr>
          <w:rFonts w:eastAsiaTheme="majorEastAsia" w:cstheme="majorBidi"/>
          <w:b/>
          <w:bCs/>
          <w:iCs/>
          <w:color w:val="1E2C6B" w:themeColor="accent2" w:themeShade="BF"/>
          <w:sz w:val="22"/>
          <w:szCs w:val="14"/>
        </w:rPr>
      </w:pPr>
      <w:r w:rsidRPr="004E2511">
        <w:rPr>
          <w:rFonts w:eastAsiaTheme="majorEastAsia" w:cstheme="majorBidi"/>
          <w:b/>
          <w:bCs/>
          <w:iCs/>
          <w:noProof/>
          <w:color w:val="1E2C6B" w:themeColor="accent2" w:themeShade="BF"/>
          <w:sz w:val="22"/>
          <w:szCs w:val="14"/>
        </w:rPr>
        <w:drawing>
          <wp:inline distT="0" distB="0" distL="0" distR="0" wp14:anchorId="6AE28DB4" wp14:editId="7A353387">
            <wp:extent cx="3118474" cy="2276840"/>
            <wp:effectExtent l="0" t="0" r="6350" b="0"/>
            <wp:docPr id="819177365" name="Picture 1" descr="A blue circ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77365" name="Picture 1" descr="A blue circle with text on it&#10;&#10;Description automatically generated"/>
                    <pic:cNvPicPr/>
                  </pic:nvPicPr>
                  <pic:blipFill>
                    <a:blip r:embed="rId24"/>
                    <a:stretch>
                      <a:fillRect/>
                    </a:stretch>
                  </pic:blipFill>
                  <pic:spPr>
                    <a:xfrm>
                      <a:off x="0" y="0"/>
                      <a:ext cx="3127211" cy="2283219"/>
                    </a:xfrm>
                    <a:prstGeom prst="rect">
                      <a:avLst/>
                    </a:prstGeom>
                  </pic:spPr>
                </pic:pic>
              </a:graphicData>
            </a:graphic>
          </wp:inline>
        </w:drawing>
      </w:r>
    </w:p>
    <w:p w14:paraId="146E0D65" w14:textId="77777777" w:rsidR="00A76185" w:rsidRDefault="00A76185" w:rsidP="00A76185">
      <w:pPr>
        <w:ind w:left="450" w:firstLine="720"/>
        <w:rPr>
          <w:rFonts w:eastAsiaTheme="majorEastAsia" w:cstheme="majorBidi"/>
          <w:b w:val="0"/>
          <w:bCs/>
          <w:iCs/>
          <w:color w:val="1E2C6B" w:themeColor="accent2" w:themeShade="BF"/>
          <w:sz w:val="22"/>
          <w:szCs w:val="14"/>
        </w:rPr>
      </w:pPr>
    </w:p>
    <w:p w14:paraId="7EBFFBBE" w14:textId="30413194" w:rsidR="00BA2277" w:rsidRPr="00A76185" w:rsidRDefault="00A73CD5" w:rsidP="00A76185">
      <w:pPr>
        <w:ind w:left="450" w:firstLine="720"/>
        <w:rPr>
          <w:rFonts w:eastAsiaTheme="majorEastAsia" w:cstheme="majorBidi"/>
          <w:b w:val="0"/>
          <w:bCs/>
          <w:iCs/>
          <w:color w:val="1E2C6B" w:themeColor="accent2" w:themeShade="BF"/>
          <w:sz w:val="22"/>
          <w:szCs w:val="14"/>
        </w:rPr>
      </w:pPr>
      <w:r w:rsidRPr="00A76185">
        <w:rPr>
          <w:rFonts w:eastAsiaTheme="majorEastAsia" w:cstheme="majorBidi"/>
          <w:bCs/>
          <w:iCs/>
          <w:color w:val="1E2C6B" w:themeColor="accent2" w:themeShade="BF"/>
          <w:sz w:val="22"/>
          <w:szCs w:val="14"/>
        </w:rPr>
        <w:t>RFM (</w:t>
      </w:r>
      <w:r w:rsidR="00BA2277" w:rsidRPr="00A76185">
        <w:rPr>
          <w:rFonts w:eastAsiaTheme="majorEastAsia" w:cstheme="majorBidi"/>
          <w:bCs/>
          <w:iCs/>
          <w:color w:val="1E2C6B" w:themeColor="accent2" w:themeShade="BF"/>
          <w:sz w:val="22"/>
          <w:szCs w:val="14"/>
        </w:rPr>
        <w:t>Recency, Frequency and Monetary)</w:t>
      </w:r>
    </w:p>
    <w:p w14:paraId="26299A84"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25198269" w14:textId="77777777" w:rsidR="00BA2277" w:rsidRPr="004E2511" w:rsidRDefault="00BA2277" w:rsidP="00BA2277">
      <w:pPr>
        <w:shd w:val="clear" w:color="auto" w:fill="FFFFFF"/>
        <w:spacing w:before="240"/>
        <w:ind w:left="1170"/>
        <w:rPr>
          <w:rFonts w:ascii="Helvetica" w:eastAsia="Times New Roman" w:hAnsi="Helvetica" w:cs="Times New Roman"/>
          <w:color w:val="000000"/>
          <w:sz w:val="21"/>
          <w:szCs w:val="21"/>
        </w:rPr>
      </w:pPr>
      <w:r w:rsidRPr="004E2511">
        <w:rPr>
          <w:rFonts w:ascii="Helvetica" w:eastAsia="Times New Roman" w:hAnsi="Helvetica" w:cs="Times New Roman"/>
          <w:color w:val="000000"/>
          <w:sz w:val="21"/>
          <w:szCs w:val="21"/>
        </w:rPr>
        <w:t>RFM is a method used for segmenting customers based on their past behavior. It looks at three key dimensions:</w:t>
      </w:r>
    </w:p>
    <w:p w14:paraId="5EACC26C" w14:textId="77777777" w:rsidR="00BA2277" w:rsidRPr="004E2511" w:rsidRDefault="00BA2277" w:rsidP="00BA2277">
      <w:pPr>
        <w:numPr>
          <w:ilvl w:val="0"/>
          <w:numId w:val="24"/>
        </w:numPr>
        <w:shd w:val="clear" w:color="auto" w:fill="FFFFFF"/>
        <w:tabs>
          <w:tab w:val="clear" w:pos="720"/>
          <w:tab w:val="num" w:pos="1890"/>
        </w:tabs>
        <w:spacing w:before="100" w:beforeAutospacing="1" w:after="100" w:afterAutospacing="1" w:line="240" w:lineRule="auto"/>
        <w:ind w:left="1890"/>
        <w:rPr>
          <w:rFonts w:ascii="Helvetica" w:eastAsia="Times New Roman" w:hAnsi="Helvetica" w:cs="Times New Roman"/>
          <w:color w:val="000000"/>
          <w:sz w:val="21"/>
          <w:szCs w:val="21"/>
        </w:rPr>
      </w:pPr>
      <w:r w:rsidRPr="004E2511">
        <w:rPr>
          <w:rFonts w:ascii="Helvetica" w:eastAsia="Times New Roman" w:hAnsi="Helvetica" w:cs="Times New Roman"/>
          <w:color w:val="000000"/>
          <w:sz w:val="21"/>
          <w:szCs w:val="21"/>
        </w:rPr>
        <w:t>Recency (how recently a customer made a purchase)</w:t>
      </w:r>
    </w:p>
    <w:p w14:paraId="24AB7FA1" w14:textId="77777777" w:rsidR="00BA2277" w:rsidRPr="004E2511" w:rsidRDefault="00BA2277" w:rsidP="00BA2277">
      <w:pPr>
        <w:numPr>
          <w:ilvl w:val="0"/>
          <w:numId w:val="24"/>
        </w:numPr>
        <w:shd w:val="clear" w:color="auto" w:fill="FFFFFF"/>
        <w:tabs>
          <w:tab w:val="clear" w:pos="720"/>
          <w:tab w:val="num" w:pos="1890"/>
        </w:tabs>
        <w:spacing w:before="100" w:beforeAutospacing="1" w:after="100" w:afterAutospacing="1" w:line="240" w:lineRule="auto"/>
        <w:ind w:left="1890"/>
        <w:rPr>
          <w:rFonts w:ascii="Helvetica" w:eastAsia="Times New Roman" w:hAnsi="Helvetica" w:cs="Times New Roman"/>
          <w:color w:val="000000"/>
          <w:sz w:val="21"/>
          <w:szCs w:val="21"/>
        </w:rPr>
      </w:pPr>
      <w:r w:rsidRPr="004E2511">
        <w:rPr>
          <w:rFonts w:ascii="Helvetica" w:eastAsia="Times New Roman" w:hAnsi="Helvetica" w:cs="Times New Roman"/>
          <w:color w:val="000000"/>
          <w:sz w:val="21"/>
          <w:szCs w:val="21"/>
        </w:rPr>
        <w:t>Frequency (how often a customer makes a purchase)</w:t>
      </w:r>
    </w:p>
    <w:p w14:paraId="624C0785" w14:textId="77777777" w:rsidR="00BA2277" w:rsidRDefault="00BA2277" w:rsidP="00BA2277">
      <w:pPr>
        <w:numPr>
          <w:ilvl w:val="0"/>
          <w:numId w:val="24"/>
        </w:numPr>
        <w:shd w:val="clear" w:color="auto" w:fill="FFFFFF"/>
        <w:tabs>
          <w:tab w:val="clear" w:pos="720"/>
          <w:tab w:val="num" w:pos="1890"/>
        </w:tabs>
        <w:spacing w:before="100" w:beforeAutospacing="1" w:after="100" w:afterAutospacing="1" w:line="240" w:lineRule="auto"/>
        <w:ind w:left="1890"/>
        <w:rPr>
          <w:rFonts w:ascii="Helvetica" w:eastAsia="Times New Roman" w:hAnsi="Helvetica" w:cs="Times New Roman"/>
          <w:color w:val="000000"/>
          <w:sz w:val="21"/>
          <w:szCs w:val="21"/>
        </w:rPr>
      </w:pPr>
      <w:r w:rsidRPr="004E2511">
        <w:rPr>
          <w:rFonts w:ascii="Helvetica" w:eastAsia="Times New Roman" w:hAnsi="Helvetica" w:cs="Times New Roman"/>
          <w:color w:val="000000"/>
          <w:sz w:val="21"/>
          <w:szCs w:val="21"/>
        </w:rPr>
        <w:t>Monetary Value (how much money a customer spends)</w:t>
      </w:r>
    </w:p>
    <w:p w14:paraId="19C976D3" w14:textId="77777777" w:rsidR="00BA2277" w:rsidRDefault="00BA2277" w:rsidP="00BA2277">
      <w:pPr>
        <w:shd w:val="clear" w:color="auto" w:fill="FFFFFF"/>
        <w:spacing w:before="100" w:beforeAutospacing="1" w:after="100" w:afterAutospacing="1"/>
        <w:ind w:left="1530"/>
        <w:rPr>
          <w:rFonts w:ascii="Helvetica" w:eastAsia="Times New Roman" w:hAnsi="Helvetica" w:cs="Times New Roman"/>
          <w:color w:val="000000"/>
          <w:sz w:val="21"/>
          <w:szCs w:val="21"/>
        </w:rPr>
      </w:pPr>
      <w:r w:rsidRPr="004E2511">
        <w:rPr>
          <w:rFonts w:ascii="Helvetica" w:eastAsia="Times New Roman" w:hAnsi="Helvetica" w:cs="Times New Roman"/>
          <w:noProof/>
          <w:color w:val="000000"/>
          <w:sz w:val="21"/>
          <w:szCs w:val="21"/>
        </w:rPr>
        <w:drawing>
          <wp:inline distT="0" distB="0" distL="0" distR="0" wp14:anchorId="43C4BA93" wp14:editId="5F365D3A">
            <wp:extent cx="2944051" cy="2392317"/>
            <wp:effectExtent l="0" t="0" r="8890" b="8255"/>
            <wp:docPr id="184426790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67909" name="Picture 1" descr="A graph of different colored squares&#10;&#10;Description automatically generated"/>
                    <pic:cNvPicPr/>
                  </pic:nvPicPr>
                  <pic:blipFill>
                    <a:blip r:embed="rId25"/>
                    <a:stretch>
                      <a:fillRect/>
                    </a:stretch>
                  </pic:blipFill>
                  <pic:spPr>
                    <a:xfrm>
                      <a:off x="0" y="0"/>
                      <a:ext cx="2944051" cy="2392317"/>
                    </a:xfrm>
                    <a:prstGeom prst="rect">
                      <a:avLst/>
                    </a:prstGeom>
                  </pic:spPr>
                </pic:pic>
              </a:graphicData>
            </a:graphic>
          </wp:inline>
        </w:drawing>
      </w:r>
    </w:p>
    <w:p w14:paraId="1B7E7046" w14:textId="77777777" w:rsidR="00A76185" w:rsidRDefault="00BA2277" w:rsidP="00A76185">
      <w:pPr>
        <w:shd w:val="clear" w:color="auto" w:fill="FFFFFF"/>
        <w:spacing w:before="100" w:beforeAutospacing="1" w:after="100" w:afterAutospacing="1"/>
        <w:ind w:left="1530"/>
        <w:rPr>
          <w:rFonts w:ascii="Helvetica" w:eastAsia="Times New Roman" w:hAnsi="Helvetica" w:cs="Times New Roman"/>
          <w:color w:val="000000"/>
          <w:sz w:val="21"/>
          <w:szCs w:val="21"/>
        </w:rPr>
      </w:pPr>
      <w:r w:rsidRPr="004E2511">
        <w:rPr>
          <w:rFonts w:ascii="Helvetica" w:eastAsia="Times New Roman" w:hAnsi="Helvetica" w:cs="Times New Roman"/>
          <w:noProof/>
          <w:color w:val="000000"/>
          <w:sz w:val="21"/>
          <w:szCs w:val="21"/>
        </w:rPr>
        <w:lastRenderedPageBreak/>
        <w:drawing>
          <wp:inline distT="0" distB="0" distL="0" distR="0" wp14:anchorId="5F03AB45" wp14:editId="2D7A1E3A">
            <wp:extent cx="2917623" cy="1955837"/>
            <wp:effectExtent l="0" t="0" r="0" b="6350"/>
            <wp:docPr id="717298654" name="Picture 1" descr="A graph of a customer seg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98654" name="Picture 1" descr="A graph of a customer segment&#10;&#10;Description automatically generated"/>
                    <pic:cNvPicPr/>
                  </pic:nvPicPr>
                  <pic:blipFill>
                    <a:blip r:embed="rId26"/>
                    <a:stretch>
                      <a:fillRect/>
                    </a:stretch>
                  </pic:blipFill>
                  <pic:spPr>
                    <a:xfrm>
                      <a:off x="0" y="0"/>
                      <a:ext cx="2929408" cy="1963737"/>
                    </a:xfrm>
                    <a:prstGeom prst="rect">
                      <a:avLst/>
                    </a:prstGeom>
                  </pic:spPr>
                </pic:pic>
              </a:graphicData>
            </a:graphic>
          </wp:inline>
        </w:drawing>
      </w:r>
    </w:p>
    <w:p w14:paraId="664F8C4F" w14:textId="77777777" w:rsidR="00A76185" w:rsidRDefault="00A76185" w:rsidP="00A76185">
      <w:pPr>
        <w:shd w:val="clear" w:color="auto" w:fill="FFFFFF"/>
        <w:spacing w:before="100" w:beforeAutospacing="1" w:after="100" w:afterAutospacing="1"/>
        <w:ind w:left="1530"/>
        <w:rPr>
          <w:rFonts w:ascii="Helvetica" w:eastAsia="Times New Roman" w:hAnsi="Helvetica" w:cs="Times New Roman"/>
          <w:color w:val="000000"/>
          <w:sz w:val="21"/>
          <w:szCs w:val="21"/>
        </w:rPr>
      </w:pPr>
    </w:p>
    <w:p w14:paraId="2BF03BE6" w14:textId="4F72DADB" w:rsidR="00BA2277" w:rsidRPr="00A76185" w:rsidRDefault="00A76185" w:rsidP="00A76185">
      <w:pPr>
        <w:shd w:val="clear" w:color="auto" w:fill="FFFFFF"/>
        <w:spacing w:before="100" w:beforeAutospacing="1" w:after="100" w:afterAutospacing="1"/>
        <w:rPr>
          <w:rFonts w:ascii="Helvetica" w:eastAsia="Times New Roman" w:hAnsi="Helvetica" w:cs="Times New Roman"/>
          <w:color w:val="000000"/>
          <w:sz w:val="21"/>
          <w:szCs w:val="21"/>
        </w:rPr>
      </w:pPr>
      <w:r>
        <w:rPr>
          <w:rFonts w:eastAsiaTheme="majorEastAsia" w:cstheme="majorBidi"/>
          <w:b w:val="0"/>
          <w:bCs/>
          <w:iCs/>
          <w:color w:val="1E2C6B" w:themeColor="accent2" w:themeShade="BF"/>
          <w:sz w:val="22"/>
          <w:szCs w:val="14"/>
        </w:rPr>
        <w:t xml:space="preserve">                           </w:t>
      </w:r>
      <w:r w:rsidR="00BA2277">
        <w:rPr>
          <w:rFonts w:eastAsiaTheme="majorEastAsia" w:cstheme="majorBidi"/>
          <w:b w:val="0"/>
          <w:bCs/>
          <w:iCs/>
          <w:color w:val="1E2C6B" w:themeColor="accent2" w:themeShade="BF"/>
          <w:sz w:val="22"/>
          <w:szCs w:val="14"/>
        </w:rPr>
        <w:t>Comparison between different Customer’s Recency, Frequency and Monetary Score</w:t>
      </w:r>
    </w:p>
    <w:p w14:paraId="3A36BDFF" w14:textId="77777777" w:rsidR="00BA2277" w:rsidRDefault="00BA2277" w:rsidP="00BA2277">
      <w:pPr>
        <w:rPr>
          <w:rFonts w:eastAsiaTheme="majorEastAsia" w:cstheme="majorBidi"/>
          <w:b w:val="0"/>
          <w:bCs/>
          <w:iCs/>
          <w:color w:val="1E2C6B" w:themeColor="accent2" w:themeShade="BF"/>
          <w:sz w:val="22"/>
          <w:szCs w:val="14"/>
        </w:rPr>
      </w:pPr>
    </w:p>
    <w:p w14:paraId="6123B880" w14:textId="2E54F1B1" w:rsidR="00BA2277" w:rsidRDefault="00BA2277" w:rsidP="00BA2277">
      <w:pPr>
        <w:rPr>
          <w:rFonts w:eastAsiaTheme="majorEastAsia" w:cstheme="majorBidi"/>
          <w:b w:val="0"/>
          <w:bCs/>
          <w:iCs/>
          <w:color w:val="1E2C6B" w:themeColor="accent2" w:themeShade="BF"/>
          <w:sz w:val="22"/>
          <w:szCs w:val="14"/>
        </w:rPr>
      </w:pPr>
      <w:r>
        <w:rPr>
          <w:rFonts w:eastAsiaTheme="majorEastAsia" w:cstheme="majorBidi"/>
          <w:b w:val="0"/>
          <w:bCs/>
          <w:iCs/>
          <w:color w:val="1E2C6B" w:themeColor="accent2" w:themeShade="BF"/>
          <w:sz w:val="22"/>
          <w:szCs w:val="14"/>
        </w:rPr>
        <w:t xml:space="preserve">          </w:t>
      </w:r>
      <w:r w:rsidR="00A76185">
        <w:rPr>
          <w:rFonts w:eastAsiaTheme="majorEastAsia" w:cstheme="majorBidi"/>
          <w:bCs/>
          <w:iCs/>
          <w:color w:val="1E2C6B" w:themeColor="accent2" w:themeShade="BF"/>
          <w:sz w:val="22"/>
          <w:szCs w:val="14"/>
        </w:rPr>
        <w:t xml:space="preserve">           </w:t>
      </w:r>
      <w:r w:rsidRPr="004E2511">
        <w:rPr>
          <w:rFonts w:eastAsiaTheme="majorEastAsia" w:cstheme="majorBidi"/>
          <w:bCs/>
          <w:iCs/>
          <w:noProof/>
          <w:color w:val="1E2C6B" w:themeColor="accent2" w:themeShade="BF"/>
          <w:sz w:val="22"/>
          <w:szCs w:val="14"/>
        </w:rPr>
        <w:drawing>
          <wp:inline distT="0" distB="0" distL="0" distR="0" wp14:anchorId="4888C131" wp14:editId="41686378">
            <wp:extent cx="5304986" cy="2679895"/>
            <wp:effectExtent l="0" t="0" r="0" b="6350"/>
            <wp:docPr id="98762702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7027" name="Picture 1" descr="A graph of blue bars&#10;&#10;Description automatically generated with medium confidence"/>
                    <pic:cNvPicPr/>
                  </pic:nvPicPr>
                  <pic:blipFill>
                    <a:blip r:embed="rId27"/>
                    <a:stretch>
                      <a:fillRect/>
                    </a:stretch>
                  </pic:blipFill>
                  <pic:spPr>
                    <a:xfrm>
                      <a:off x="0" y="0"/>
                      <a:ext cx="5314770" cy="2684837"/>
                    </a:xfrm>
                    <a:prstGeom prst="rect">
                      <a:avLst/>
                    </a:prstGeom>
                  </pic:spPr>
                </pic:pic>
              </a:graphicData>
            </a:graphic>
          </wp:inline>
        </w:drawing>
      </w:r>
    </w:p>
    <w:p w14:paraId="3269F0AD" w14:textId="77777777" w:rsidR="00BA2277" w:rsidRDefault="00BA2277" w:rsidP="00BA2277">
      <w:pPr>
        <w:pStyle w:val="ListParagraph"/>
        <w:ind w:left="1170"/>
        <w:rPr>
          <w:rFonts w:eastAsiaTheme="majorEastAsia" w:cstheme="majorBidi"/>
          <w:b/>
          <w:bCs/>
          <w:iCs/>
          <w:color w:val="1E2C6B" w:themeColor="accent2" w:themeShade="BF"/>
          <w:sz w:val="22"/>
          <w:szCs w:val="14"/>
        </w:rPr>
      </w:pPr>
    </w:p>
    <w:p w14:paraId="4D20C85C" w14:textId="77777777" w:rsidR="00A76185" w:rsidRDefault="00BA2277" w:rsidP="00BA2277">
      <w:pPr>
        <w:rPr>
          <w:rFonts w:eastAsiaTheme="majorEastAsia" w:cstheme="majorBidi"/>
          <w:b w:val="0"/>
          <w:bCs/>
          <w:iCs/>
          <w:color w:val="1E2C6B" w:themeColor="accent2" w:themeShade="BF"/>
          <w:sz w:val="22"/>
          <w:szCs w:val="14"/>
        </w:rPr>
      </w:pPr>
      <w:r>
        <w:rPr>
          <w:rFonts w:eastAsiaTheme="majorEastAsia" w:cstheme="majorBidi"/>
          <w:b w:val="0"/>
          <w:bCs/>
          <w:iCs/>
          <w:color w:val="1E2C6B" w:themeColor="accent2" w:themeShade="BF"/>
          <w:sz w:val="22"/>
          <w:szCs w:val="14"/>
        </w:rPr>
        <w:t xml:space="preserve">  </w:t>
      </w:r>
      <w:r>
        <w:rPr>
          <w:rFonts w:eastAsiaTheme="majorEastAsia" w:cstheme="majorBidi"/>
          <w:b w:val="0"/>
          <w:bCs/>
          <w:iCs/>
          <w:color w:val="1E2C6B" w:themeColor="accent2" w:themeShade="BF"/>
          <w:sz w:val="22"/>
          <w:szCs w:val="14"/>
        </w:rPr>
        <w:tab/>
      </w:r>
      <w:r w:rsidR="00A76185">
        <w:rPr>
          <w:rFonts w:eastAsiaTheme="majorEastAsia" w:cstheme="majorBidi"/>
          <w:b w:val="0"/>
          <w:bCs/>
          <w:iCs/>
          <w:color w:val="1E2C6B" w:themeColor="accent2" w:themeShade="BF"/>
          <w:sz w:val="22"/>
          <w:szCs w:val="14"/>
        </w:rPr>
        <w:t xml:space="preserve">              </w:t>
      </w:r>
    </w:p>
    <w:p w14:paraId="6094EF72" w14:textId="77777777" w:rsidR="00A76185" w:rsidRDefault="00A76185" w:rsidP="00BA2277">
      <w:pPr>
        <w:rPr>
          <w:rFonts w:eastAsiaTheme="majorEastAsia" w:cstheme="majorBidi"/>
          <w:b w:val="0"/>
          <w:bCs/>
          <w:iCs/>
          <w:color w:val="1E2C6B" w:themeColor="accent2" w:themeShade="BF"/>
          <w:sz w:val="22"/>
          <w:szCs w:val="14"/>
        </w:rPr>
      </w:pPr>
    </w:p>
    <w:p w14:paraId="00998BE0" w14:textId="77777777" w:rsidR="00A76185" w:rsidRDefault="00A76185" w:rsidP="00BA2277">
      <w:pPr>
        <w:rPr>
          <w:rFonts w:eastAsiaTheme="majorEastAsia" w:cstheme="majorBidi"/>
          <w:b w:val="0"/>
          <w:bCs/>
          <w:iCs/>
          <w:color w:val="1E2C6B" w:themeColor="accent2" w:themeShade="BF"/>
          <w:sz w:val="22"/>
          <w:szCs w:val="14"/>
        </w:rPr>
      </w:pPr>
    </w:p>
    <w:p w14:paraId="630A8AD0" w14:textId="77777777" w:rsidR="00A76185" w:rsidRDefault="00A76185" w:rsidP="00BA2277">
      <w:pPr>
        <w:rPr>
          <w:rFonts w:eastAsiaTheme="majorEastAsia" w:cstheme="majorBidi"/>
          <w:b w:val="0"/>
          <w:bCs/>
          <w:iCs/>
          <w:color w:val="1E2C6B" w:themeColor="accent2" w:themeShade="BF"/>
          <w:sz w:val="22"/>
          <w:szCs w:val="14"/>
        </w:rPr>
      </w:pPr>
    </w:p>
    <w:p w14:paraId="086B893E" w14:textId="77777777" w:rsidR="00A76185" w:rsidRDefault="00A76185" w:rsidP="00BA2277">
      <w:pPr>
        <w:rPr>
          <w:rFonts w:eastAsiaTheme="majorEastAsia" w:cstheme="majorBidi"/>
          <w:b w:val="0"/>
          <w:bCs/>
          <w:iCs/>
          <w:color w:val="1E2C6B" w:themeColor="accent2" w:themeShade="BF"/>
          <w:sz w:val="22"/>
          <w:szCs w:val="14"/>
        </w:rPr>
      </w:pPr>
    </w:p>
    <w:p w14:paraId="6C37F558" w14:textId="77777777" w:rsidR="00A76185" w:rsidRDefault="00A76185" w:rsidP="00BA2277">
      <w:pPr>
        <w:rPr>
          <w:rFonts w:eastAsiaTheme="majorEastAsia" w:cstheme="majorBidi"/>
          <w:b w:val="0"/>
          <w:bCs/>
          <w:iCs/>
          <w:color w:val="1E2C6B" w:themeColor="accent2" w:themeShade="BF"/>
          <w:sz w:val="22"/>
          <w:szCs w:val="14"/>
        </w:rPr>
      </w:pPr>
    </w:p>
    <w:p w14:paraId="66BE56CD" w14:textId="77777777" w:rsidR="00A76185" w:rsidRDefault="00A76185" w:rsidP="00BA2277">
      <w:pPr>
        <w:rPr>
          <w:rFonts w:eastAsiaTheme="majorEastAsia" w:cstheme="majorBidi"/>
          <w:b w:val="0"/>
          <w:bCs/>
          <w:iCs/>
          <w:color w:val="1E2C6B" w:themeColor="accent2" w:themeShade="BF"/>
          <w:sz w:val="22"/>
          <w:szCs w:val="14"/>
        </w:rPr>
      </w:pPr>
    </w:p>
    <w:p w14:paraId="51314910" w14:textId="77777777" w:rsidR="00A76185" w:rsidRDefault="00A76185" w:rsidP="00BA2277">
      <w:pPr>
        <w:rPr>
          <w:rFonts w:eastAsiaTheme="majorEastAsia" w:cstheme="majorBidi"/>
          <w:b w:val="0"/>
          <w:bCs/>
          <w:iCs/>
          <w:color w:val="1E2C6B" w:themeColor="accent2" w:themeShade="BF"/>
          <w:sz w:val="22"/>
          <w:szCs w:val="14"/>
        </w:rPr>
      </w:pPr>
    </w:p>
    <w:p w14:paraId="2542DF16" w14:textId="0F2D0627" w:rsidR="00BA2277" w:rsidRDefault="00A76185" w:rsidP="00A76185">
      <w:pPr>
        <w:ind w:left="720"/>
        <w:rPr>
          <w:rFonts w:eastAsiaTheme="majorEastAsia" w:cstheme="majorBidi"/>
          <w:b w:val="0"/>
          <w:bCs/>
          <w:iCs/>
          <w:color w:val="1E2C6B" w:themeColor="accent2" w:themeShade="BF"/>
          <w:sz w:val="22"/>
          <w:szCs w:val="14"/>
        </w:rPr>
      </w:pPr>
      <w:r>
        <w:rPr>
          <w:rFonts w:eastAsiaTheme="majorEastAsia" w:cstheme="majorBidi"/>
          <w:b w:val="0"/>
          <w:bCs/>
          <w:iCs/>
          <w:color w:val="1E2C6B" w:themeColor="accent2" w:themeShade="BF"/>
          <w:sz w:val="22"/>
          <w:szCs w:val="14"/>
        </w:rPr>
        <w:lastRenderedPageBreak/>
        <w:t xml:space="preserve">              </w:t>
      </w:r>
      <w:r w:rsidR="00BA2277">
        <w:rPr>
          <w:rFonts w:eastAsiaTheme="majorEastAsia" w:cstheme="majorBidi"/>
          <w:b w:val="0"/>
          <w:bCs/>
          <w:iCs/>
          <w:color w:val="1E2C6B" w:themeColor="accent2" w:themeShade="BF"/>
          <w:sz w:val="22"/>
          <w:szCs w:val="14"/>
        </w:rPr>
        <w:t xml:space="preserve">Correlation between </w:t>
      </w:r>
      <w:r w:rsidR="00A73CD5">
        <w:rPr>
          <w:rFonts w:eastAsiaTheme="majorEastAsia" w:cstheme="majorBidi"/>
          <w:b w:val="0"/>
          <w:bCs/>
          <w:iCs/>
          <w:color w:val="1E2C6B" w:themeColor="accent2" w:themeShade="BF"/>
          <w:sz w:val="22"/>
          <w:szCs w:val="14"/>
        </w:rPr>
        <w:t>distinctive features</w:t>
      </w:r>
      <w:r w:rsidR="00BA2277">
        <w:rPr>
          <w:rFonts w:eastAsiaTheme="majorEastAsia" w:cstheme="majorBidi"/>
          <w:b w:val="0"/>
          <w:bCs/>
          <w:iCs/>
          <w:color w:val="1E2C6B" w:themeColor="accent2" w:themeShade="BF"/>
          <w:sz w:val="22"/>
          <w:szCs w:val="14"/>
        </w:rPr>
        <w:t xml:space="preserve"> in the dataset</w:t>
      </w:r>
    </w:p>
    <w:p w14:paraId="1175185A" w14:textId="77777777" w:rsidR="00BA2277" w:rsidRDefault="00BA2277" w:rsidP="00BA2277">
      <w:pPr>
        <w:rPr>
          <w:rFonts w:eastAsiaTheme="majorEastAsia" w:cstheme="majorBidi"/>
          <w:b w:val="0"/>
          <w:bCs/>
          <w:iCs/>
          <w:color w:val="1E2C6B" w:themeColor="accent2" w:themeShade="BF"/>
          <w:sz w:val="22"/>
          <w:szCs w:val="14"/>
        </w:rPr>
      </w:pPr>
    </w:p>
    <w:p w14:paraId="5433E180" w14:textId="11268167" w:rsidR="00BA2277" w:rsidRDefault="00BA2277" w:rsidP="00BA2277">
      <w:pPr>
        <w:rPr>
          <w:rFonts w:eastAsiaTheme="majorEastAsia" w:cstheme="majorBidi"/>
          <w:b w:val="0"/>
          <w:bCs/>
          <w:iCs/>
          <w:color w:val="1E2C6B" w:themeColor="accent2" w:themeShade="BF"/>
          <w:sz w:val="22"/>
          <w:szCs w:val="14"/>
        </w:rPr>
      </w:pPr>
      <w:r>
        <w:rPr>
          <w:rFonts w:eastAsiaTheme="majorEastAsia" w:cstheme="majorBidi"/>
          <w:b w:val="0"/>
          <w:bCs/>
          <w:iCs/>
          <w:color w:val="1E2C6B" w:themeColor="accent2" w:themeShade="BF"/>
          <w:sz w:val="22"/>
          <w:szCs w:val="14"/>
        </w:rPr>
        <w:t xml:space="preserve">          </w:t>
      </w:r>
      <w:r w:rsidR="00A76185">
        <w:rPr>
          <w:rFonts w:eastAsiaTheme="majorEastAsia" w:cstheme="majorBidi"/>
          <w:bCs/>
          <w:iCs/>
          <w:color w:val="1E2C6B" w:themeColor="accent2" w:themeShade="BF"/>
          <w:sz w:val="22"/>
          <w:szCs w:val="14"/>
        </w:rPr>
        <w:t xml:space="preserve">          </w:t>
      </w:r>
      <w:r w:rsidRPr="00782450">
        <w:rPr>
          <w:rFonts w:eastAsiaTheme="majorEastAsia" w:cstheme="majorBidi"/>
          <w:bCs/>
          <w:iCs/>
          <w:noProof/>
          <w:color w:val="1E2C6B" w:themeColor="accent2" w:themeShade="BF"/>
          <w:sz w:val="22"/>
          <w:szCs w:val="14"/>
        </w:rPr>
        <w:drawing>
          <wp:inline distT="0" distB="0" distL="0" distR="0" wp14:anchorId="5CBCD74C" wp14:editId="539C5D3E">
            <wp:extent cx="5377289" cy="4889500"/>
            <wp:effectExtent l="0" t="0" r="0" b="6350"/>
            <wp:docPr id="2055438319" name="Picture 1" descr="A green and blu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38319" name="Picture 1" descr="A green and blue chart&#10;&#10;Description automatically generated"/>
                    <pic:cNvPicPr/>
                  </pic:nvPicPr>
                  <pic:blipFill>
                    <a:blip r:embed="rId28"/>
                    <a:stretch>
                      <a:fillRect/>
                    </a:stretch>
                  </pic:blipFill>
                  <pic:spPr>
                    <a:xfrm>
                      <a:off x="0" y="0"/>
                      <a:ext cx="5390456" cy="4901473"/>
                    </a:xfrm>
                    <a:prstGeom prst="rect">
                      <a:avLst/>
                    </a:prstGeom>
                  </pic:spPr>
                </pic:pic>
              </a:graphicData>
            </a:graphic>
          </wp:inline>
        </w:drawing>
      </w:r>
    </w:p>
    <w:p w14:paraId="655EDD2A" w14:textId="77777777" w:rsidR="00BA2277" w:rsidRDefault="00BA2277" w:rsidP="00BA2277">
      <w:pPr>
        <w:rPr>
          <w:rFonts w:eastAsiaTheme="majorEastAsia" w:cstheme="majorBidi"/>
          <w:b w:val="0"/>
          <w:bCs/>
          <w:iCs/>
          <w:color w:val="1E2C6B" w:themeColor="accent2" w:themeShade="BF"/>
          <w:sz w:val="22"/>
          <w:szCs w:val="14"/>
        </w:rPr>
      </w:pPr>
    </w:p>
    <w:p w14:paraId="03578328" w14:textId="77777777" w:rsidR="00BA2277" w:rsidRDefault="00BA2277" w:rsidP="00BA2277">
      <w:pPr>
        <w:rPr>
          <w:rFonts w:eastAsiaTheme="majorEastAsia" w:cstheme="majorBidi"/>
          <w:b w:val="0"/>
          <w:bCs/>
          <w:iCs/>
          <w:color w:val="1E2C6B" w:themeColor="accent2" w:themeShade="BF"/>
          <w:sz w:val="22"/>
          <w:szCs w:val="14"/>
        </w:rPr>
      </w:pPr>
    </w:p>
    <w:p w14:paraId="453C423E" w14:textId="77777777" w:rsidR="00A76185" w:rsidRDefault="00A76185" w:rsidP="00BA2277">
      <w:pPr>
        <w:rPr>
          <w:rFonts w:eastAsiaTheme="majorEastAsia" w:cstheme="majorBidi"/>
          <w:b w:val="0"/>
          <w:bCs/>
          <w:iCs/>
          <w:color w:val="1E2C6B" w:themeColor="accent2" w:themeShade="BF"/>
          <w:sz w:val="22"/>
          <w:szCs w:val="14"/>
        </w:rPr>
      </w:pPr>
    </w:p>
    <w:p w14:paraId="526AE8C0" w14:textId="77777777" w:rsidR="00A76185" w:rsidRDefault="00A76185" w:rsidP="00BA2277">
      <w:pPr>
        <w:rPr>
          <w:rFonts w:eastAsiaTheme="majorEastAsia" w:cstheme="majorBidi"/>
          <w:b w:val="0"/>
          <w:bCs/>
          <w:iCs/>
          <w:color w:val="1E2C6B" w:themeColor="accent2" w:themeShade="BF"/>
          <w:sz w:val="22"/>
          <w:szCs w:val="14"/>
        </w:rPr>
      </w:pPr>
    </w:p>
    <w:p w14:paraId="62705963" w14:textId="77777777" w:rsidR="00A76185" w:rsidRDefault="00A76185" w:rsidP="00BA2277">
      <w:pPr>
        <w:rPr>
          <w:rFonts w:eastAsiaTheme="majorEastAsia" w:cstheme="majorBidi"/>
          <w:b w:val="0"/>
          <w:bCs/>
          <w:iCs/>
          <w:color w:val="1E2C6B" w:themeColor="accent2" w:themeShade="BF"/>
          <w:sz w:val="22"/>
          <w:szCs w:val="14"/>
        </w:rPr>
      </w:pPr>
    </w:p>
    <w:p w14:paraId="3649C00A" w14:textId="77777777" w:rsidR="00A76185" w:rsidRDefault="00A76185" w:rsidP="00BA2277">
      <w:pPr>
        <w:rPr>
          <w:rFonts w:eastAsiaTheme="majorEastAsia" w:cstheme="majorBidi"/>
          <w:b w:val="0"/>
          <w:bCs/>
          <w:iCs/>
          <w:color w:val="1E2C6B" w:themeColor="accent2" w:themeShade="BF"/>
          <w:sz w:val="22"/>
          <w:szCs w:val="14"/>
        </w:rPr>
      </w:pPr>
    </w:p>
    <w:p w14:paraId="61729CCD" w14:textId="77777777" w:rsidR="00A76185" w:rsidRDefault="00A76185" w:rsidP="00BA2277">
      <w:pPr>
        <w:rPr>
          <w:rFonts w:eastAsiaTheme="majorEastAsia" w:cstheme="majorBidi"/>
          <w:b w:val="0"/>
          <w:bCs/>
          <w:iCs/>
          <w:color w:val="1E2C6B" w:themeColor="accent2" w:themeShade="BF"/>
          <w:sz w:val="22"/>
          <w:szCs w:val="14"/>
        </w:rPr>
      </w:pPr>
    </w:p>
    <w:p w14:paraId="7A0B6354" w14:textId="77777777" w:rsidR="00A76185" w:rsidRDefault="00A76185" w:rsidP="00BA2277">
      <w:pPr>
        <w:rPr>
          <w:rFonts w:eastAsiaTheme="majorEastAsia" w:cstheme="majorBidi"/>
          <w:b w:val="0"/>
          <w:bCs/>
          <w:iCs/>
          <w:color w:val="1E2C6B" w:themeColor="accent2" w:themeShade="BF"/>
          <w:sz w:val="22"/>
          <w:szCs w:val="14"/>
        </w:rPr>
      </w:pPr>
    </w:p>
    <w:p w14:paraId="577AA0B1" w14:textId="77777777" w:rsidR="00A76185" w:rsidRDefault="00A76185" w:rsidP="00BA2277">
      <w:pPr>
        <w:rPr>
          <w:rFonts w:eastAsiaTheme="majorEastAsia" w:cstheme="majorBidi"/>
          <w:b w:val="0"/>
          <w:bCs/>
          <w:iCs/>
          <w:color w:val="1E2C6B" w:themeColor="accent2" w:themeShade="BF"/>
          <w:sz w:val="22"/>
          <w:szCs w:val="14"/>
        </w:rPr>
      </w:pPr>
    </w:p>
    <w:p w14:paraId="6C54A537" w14:textId="77777777" w:rsidR="00A76185" w:rsidRDefault="00A76185" w:rsidP="00BA2277">
      <w:pPr>
        <w:rPr>
          <w:rFonts w:eastAsiaTheme="majorEastAsia" w:cstheme="majorBidi"/>
          <w:b w:val="0"/>
          <w:bCs/>
          <w:iCs/>
          <w:color w:val="1E2C6B" w:themeColor="accent2" w:themeShade="BF"/>
          <w:sz w:val="22"/>
          <w:szCs w:val="14"/>
        </w:rPr>
      </w:pPr>
    </w:p>
    <w:p w14:paraId="4F4F426A" w14:textId="77777777" w:rsidR="00BA2277" w:rsidRDefault="00BA2277" w:rsidP="00BA2277">
      <w:pPr>
        <w:rPr>
          <w:rFonts w:eastAsiaTheme="majorEastAsia" w:cstheme="majorBidi"/>
          <w:b w:val="0"/>
          <w:bCs/>
          <w:iCs/>
          <w:color w:val="1E2C6B" w:themeColor="accent2" w:themeShade="BF"/>
          <w:sz w:val="22"/>
          <w:szCs w:val="14"/>
        </w:rPr>
      </w:pPr>
    </w:p>
    <w:p w14:paraId="2EB3AEC8" w14:textId="77777777" w:rsidR="00BA2277" w:rsidRDefault="00BA2277" w:rsidP="00A76185">
      <w:pPr>
        <w:pStyle w:val="ListParagraph"/>
        <w:numPr>
          <w:ilvl w:val="2"/>
          <w:numId w:val="22"/>
        </w:numPr>
        <w:ind w:left="720" w:hanging="360"/>
        <w:rPr>
          <w:rFonts w:eastAsiaTheme="majorEastAsia" w:cstheme="majorBidi"/>
          <w:b/>
          <w:bCs/>
          <w:iCs/>
          <w:color w:val="1E2C6B" w:themeColor="accent2" w:themeShade="BF"/>
          <w:sz w:val="28"/>
          <w:szCs w:val="18"/>
        </w:rPr>
      </w:pPr>
      <w:r w:rsidRPr="00782450">
        <w:rPr>
          <w:rFonts w:eastAsiaTheme="majorEastAsia" w:cstheme="majorBidi"/>
          <w:b/>
          <w:bCs/>
          <w:iCs/>
          <w:color w:val="1E2C6B" w:themeColor="accent2" w:themeShade="BF"/>
          <w:sz w:val="28"/>
          <w:szCs w:val="18"/>
        </w:rPr>
        <w:lastRenderedPageBreak/>
        <w:t>Principal Component Analysis</w:t>
      </w:r>
    </w:p>
    <w:p w14:paraId="3E44F311" w14:textId="77777777" w:rsidR="00BA2277" w:rsidRDefault="00BA2277" w:rsidP="00BA2277">
      <w:pPr>
        <w:rPr>
          <w:rFonts w:eastAsiaTheme="majorEastAsia" w:cstheme="majorBidi"/>
          <w:b w:val="0"/>
          <w:bCs/>
          <w:iCs/>
          <w:color w:val="1E2C6B" w:themeColor="accent2" w:themeShade="BF"/>
          <w:szCs w:val="18"/>
        </w:rPr>
      </w:pPr>
    </w:p>
    <w:p w14:paraId="762DA6CB" w14:textId="4172FF6C" w:rsidR="00BA2277" w:rsidRDefault="00BA2277" w:rsidP="00BA2277">
      <w:pPr>
        <w:ind w:left="720"/>
        <w:rPr>
          <w:rFonts w:eastAsiaTheme="majorEastAsia" w:cstheme="majorBidi"/>
          <w:b w:val="0"/>
          <w:bCs/>
          <w:iCs/>
          <w:color w:val="1E2C6B" w:themeColor="accent2" w:themeShade="BF"/>
          <w:sz w:val="22"/>
          <w:szCs w:val="14"/>
        </w:rPr>
      </w:pPr>
      <w:r w:rsidRPr="008F6EC0">
        <w:rPr>
          <w:rFonts w:eastAsiaTheme="majorEastAsia" w:cstheme="majorBidi"/>
          <w:b w:val="0"/>
          <w:bCs/>
          <w:iCs/>
          <w:color w:val="1E2C6B" w:themeColor="accent2" w:themeShade="BF"/>
          <w:sz w:val="22"/>
          <w:szCs w:val="14"/>
        </w:rPr>
        <w:t xml:space="preserve">Principal Component Analysis and Cumulative </w:t>
      </w:r>
      <w:r w:rsidR="00A73CD5" w:rsidRPr="008F6EC0">
        <w:rPr>
          <w:rFonts w:eastAsiaTheme="majorEastAsia" w:cstheme="majorBidi"/>
          <w:b w:val="0"/>
          <w:bCs/>
          <w:iCs/>
          <w:color w:val="1E2C6B" w:themeColor="accent2" w:themeShade="BF"/>
          <w:sz w:val="22"/>
          <w:szCs w:val="14"/>
        </w:rPr>
        <w:t>Explained Variance</w:t>
      </w:r>
    </w:p>
    <w:p w14:paraId="5064AEDC" w14:textId="77777777" w:rsidR="00BA2277" w:rsidRDefault="00BA2277" w:rsidP="00BA2277">
      <w:pPr>
        <w:ind w:left="720"/>
        <w:rPr>
          <w:rFonts w:eastAsiaTheme="majorEastAsia" w:cstheme="majorBidi"/>
          <w:b w:val="0"/>
          <w:bCs/>
          <w:iCs/>
          <w:color w:val="1E2C6B" w:themeColor="accent2" w:themeShade="BF"/>
          <w:sz w:val="22"/>
          <w:szCs w:val="14"/>
        </w:rPr>
      </w:pPr>
    </w:p>
    <w:p w14:paraId="4195042A" w14:textId="77777777" w:rsidR="00BA2277" w:rsidRDefault="00BA2277" w:rsidP="00BA2277">
      <w:pPr>
        <w:ind w:left="720"/>
        <w:rPr>
          <w:rFonts w:eastAsiaTheme="majorEastAsia" w:cstheme="majorBidi"/>
          <w:b w:val="0"/>
          <w:bCs/>
          <w:iCs/>
          <w:color w:val="1E2C6B" w:themeColor="accent2" w:themeShade="BF"/>
          <w:sz w:val="22"/>
          <w:szCs w:val="14"/>
        </w:rPr>
      </w:pPr>
      <w:r w:rsidRPr="008F6EC0">
        <w:rPr>
          <w:rFonts w:eastAsiaTheme="majorEastAsia" w:cstheme="majorBidi"/>
          <w:bCs/>
          <w:iCs/>
          <w:noProof/>
          <w:color w:val="1E2C6B" w:themeColor="accent2" w:themeShade="BF"/>
          <w:sz w:val="22"/>
          <w:szCs w:val="14"/>
        </w:rPr>
        <w:drawing>
          <wp:inline distT="0" distB="0" distL="0" distR="0" wp14:anchorId="30B1FD2C" wp14:editId="374A5F2C">
            <wp:extent cx="3975304" cy="2889398"/>
            <wp:effectExtent l="0" t="0" r="6350" b="6350"/>
            <wp:docPr id="183593490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4905" name="Picture 1" descr="A diagram of a diagram&#10;&#10;Description automatically generated with medium confidence"/>
                    <pic:cNvPicPr/>
                  </pic:nvPicPr>
                  <pic:blipFill>
                    <a:blip r:embed="rId29"/>
                    <a:stretch>
                      <a:fillRect/>
                    </a:stretch>
                  </pic:blipFill>
                  <pic:spPr>
                    <a:xfrm>
                      <a:off x="0" y="0"/>
                      <a:ext cx="3975304" cy="2889398"/>
                    </a:xfrm>
                    <a:prstGeom prst="rect">
                      <a:avLst/>
                    </a:prstGeom>
                  </pic:spPr>
                </pic:pic>
              </a:graphicData>
            </a:graphic>
          </wp:inline>
        </w:drawing>
      </w:r>
    </w:p>
    <w:p w14:paraId="0CCD9BB9" w14:textId="77777777" w:rsidR="00BA2277" w:rsidRDefault="00BA2277" w:rsidP="00BA2277">
      <w:pPr>
        <w:ind w:left="720"/>
        <w:rPr>
          <w:rFonts w:eastAsiaTheme="majorEastAsia" w:cstheme="majorBidi"/>
          <w:b w:val="0"/>
          <w:bCs/>
          <w:iCs/>
          <w:color w:val="1E2C6B" w:themeColor="accent2" w:themeShade="BF"/>
          <w:sz w:val="22"/>
          <w:szCs w:val="14"/>
        </w:rPr>
      </w:pPr>
    </w:p>
    <w:p w14:paraId="46DBC13A" w14:textId="77777777" w:rsidR="00BA2277" w:rsidRDefault="00BA2277" w:rsidP="00BA2277">
      <w:pPr>
        <w:ind w:left="720"/>
        <w:rPr>
          <w:rFonts w:eastAsiaTheme="majorEastAsia" w:cstheme="majorBidi"/>
          <w:b w:val="0"/>
          <w:bCs/>
          <w:iCs/>
          <w:color w:val="1E2C6B" w:themeColor="accent2" w:themeShade="BF"/>
          <w:sz w:val="22"/>
          <w:szCs w:val="14"/>
        </w:rPr>
      </w:pPr>
      <w:r w:rsidRPr="008F6EC0">
        <w:rPr>
          <w:rFonts w:eastAsiaTheme="majorEastAsia" w:cstheme="majorBidi"/>
          <w:bCs/>
          <w:iCs/>
          <w:noProof/>
          <w:color w:val="1E2C6B" w:themeColor="accent2" w:themeShade="BF"/>
          <w:sz w:val="22"/>
          <w:szCs w:val="14"/>
        </w:rPr>
        <w:drawing>
          <wp:inline distT="0" distB="0" distL="0" distR="0" wp14:anchorId="3B31DAD3" wp14:editId="02A4A134">
            <wp:extent cx="4476141" cy="3305908"/>
            <wp:effectExtent l="0" t="0" r="635" b="8890"/>
            <wp:docPr id="16176750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5072" name="Picture 1" descr="A screen shot of a graph&#10;&#10;Description automatically generated"/>
                    <pic:cNvPicPr/>
                  </pic:nvPicPr>
                  <pic:blipFill>
                    <a:blip r:embed="rId30"/>
                    <a:stretch>
                      <a:fillRect/>
                    </a:stretch>
                  </pic:blipFill>
                  <pic:spPr>
                    <a:xfrm>
                      <a:off x="0" y="0"/>
                      <a:ext cx="4483764" cy="3311538"/>
                    </a:xfrm>
                    <a:prstGeom prst="rect">
                      <a:avLst/>
                    </a:prstGeom>
                  </pic:spPr>
                </pic:pic>
              </a:graphicData>
            </a:graphic>
          </wp:inline>
        </w:drawing>
      </w:r>
    </w:p>
    <w:p w14:paraId="7790B0AC" w14:textId="77777777" w:rsidR="00BA2277" w:rsidRDefault="00BA2277" w:rsidP="00BA2277">
      <w:pPr>
        <w:ind w:left="720"/>
        <w:rPr>
          <w:rFonts w:eastAsiaTheme="majorEastAsia" w:cstheme="majorBidi"/>
          <w:b w:val="0"/>
          <w:bCs/>
          <w:iCs/>
          <w:color w:val="1E2C6B" w:themeColor="accent2" w:themeShade="BF"/>
          <w:sz w:val="22"/>
          <w:szCs w:val="14"/>
        </w:rPr>
      </w:pPr>
    </w:p>
    <w:p w14:paraId="021D12C0" w14:textId="06532944" w:rsidR="00BA2277" w:rsidRDefault="00BA2277" w:rsidP="00A76185">
      <w:pPr>
        <w:ind w:firstLine="720"/>
        <w:rPr>
          <w:rFonts w:eastAsiaTheme="majorEastAsia" w:cstheme="majorBidi"/>
          <w:b w:val="0"/>
          <w:bCs/>
          <w:iCs/>
          <w:color w:val="1E2C6B" w:themeColor="accent2" w:themeShade="BF"/>
          <w:sz w:val="22"/>
          <w:szCs w:val="14"/>
        </w:rPr>
      </w:pPr>
      <w:r>
        <w:rPr>
          <w:rFonts w:eastAsiaTheme="majorEastAsia" w:cstheme="majorBidi"/>
          <w:b w:val="0"/>
          <w:bCs/>
          <w:iCs/>
          <w:color w:val="1E2C6B" w:themeColor="accent2" w:themeShade="BF"/>
          <w:sz w:val="22"/>
          <w:szCs w:val="14"/>
        </w:rPr>
        <w:br w:type="page"/>
      </w:r>
      <w:r>
        <w:rPr>
          <w:rFonts w:eastAsiaTheme="majorEastAsia" w:cstheme="majorBidi"/>
          <w:b w:val="0"/>
          <w:bCs/>
          <w:iCs/>
          <w:color w:val="1E2C6B" w:themeColor="accent2" w:themeShade="BF"/>
          <w:sz w:val="22"/>
          <w:szCs w:val="14"/>
        </w:rPr>
        <w:lastRenderedPageBreak/>
        <w:t>PCA in 3D Scatter Plot using RFM Value</w:t>
      </w:r>
    </w:p>
    <w:p w14:paraId="3064FAFC" w14:textId="77777777" w:rsidR="00BA2277" w:rsidRDefault="00BA2277" w:rsidP="00BA2277">
      <w:pPr>
        <w:ind w:left="720"/>
        <w:rPr>
          <w:rFonts w:eastAsiaTheme="majorEastAsia" w:cstheme="majorBidi"/>
          <w:b w:val="0"/>
          <w:bCs/>
          <w:iCs/>
          <w:color w:val="1E2C6B" w:themeColor="accent2" w:themeShade="BF"/>
          <w:sz w:val="22"/>
          <w:szCs w:val="14"/>
        </w:rPr>
      </w:pPr>
    </w:p>
    <w:p w14:paraId="2CFD67F9" w14:textId="77777777" w:rsidR="00BA2277" w:rsidRDefault="00BA2277" w:rsidP="00BA2277">
      <w:pPr>
        <w:ind w:left="720"/>
        <w:rPr>
          <w:rFonts w:eastAsiaTheme="majorEastAsia" w:cstheme="majorBidi"/>
          <w:b w:val="0"/>
          <w:bCs/>
          <w:iCs/>
          <w:color w:val="1E2C6B" w:themeColor="accent2" w:themeShade="BF"/>
          <w:sz w:val="22"/>
          <w:szCs w:val="14"/>
        </w:rPr>
      </w:pPr>
      <w:r w:rsidRPr="008F6EC0">
        <w:rPr>
          <w:rFonts w:eastAsiaTheme="majorEastAsia" w:cstheme="majorBidi"/>
          <w:bCs/>
          <w:iCs/>
          <w:noProof/>
          <w:color w:val="1E2C6B" w:themeColor="accent2" w:themeShade="BF"/>
          <w:sz w:val="22"/>
          <w:szCs w:val="14"/>
        </w:rPr>
        <w:drawing>
          <wp:inline distT="0" distB="0" distL="0" distR="0" wp14:anchorId="00C9057C" wp14:editId="79AEF4E9">
            <wp:extent cx="3810881" cy="2896870"/>
            <wp:effectExtent l="0" t="0" r="0" b="0"/>
            <wp:docPr id="4875067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6769" name="Picture 1" descr="A screen shot of a computer screen&#10;&#10;Description automatically generated"/>
                    <pic:cNvPicPr/>
                  </pic:nvPicPr>
                  <pic:blipFill>
                    <a:blip r:embed="rId31"/>
                    <a:stretch>
                      <a:fillRect/>
                    </a:stretch>
                  </pic:blipFill>
                  <pic:spPr>
                    <a:xfrm>
                      <a:off x="0" y="0"/>
                      <a:ext cx="3838923" cy="2918186"/>
                    </a:xfrm>
                    <a:prstGeom prst="rect">
                      <a:avLst/>
                    </a:prstGeom>
                  </pic:spPr>
                </pic:pic>
              </a:graphicData>
            </a:graphic>
          </wp:inline>
        </w:drawing>
      </w:r>
    </w:p>
    <w:p w14:paraId="108A7E72" w14:textId="77777777" w:rsidR="00BA2277" w:rsidRDefault="00BA2277" w:rsidP="00BA2277">
      <w:pPr>
        <w:ind w:left="720"/>
        <w:rPr>
          <w:rFonts w:eastAsiaTheme="majorEastAsia" w:cstheme="majorBidi"/>
          <w:b w:val="0"/>
          <w:bCs/>
          <w:iCs/>
          <w:color w:val="1E2C6B" w:themeColor="accent2" w:themeShade="BF"/>
          <w:sz w:val="22"/>
          <w:szCs w:val="14"/>
        </w:rPr>
      </w:pPr>
    </w:p>
    <w:p w14:paraId="2C219DBA" w14:textId="77777777" w:rsidR="00BA2277" w:rsidRDefault="00BA2277" w:rsidP="00BA2277">
      <w:pPr>
        <w:ind w:left="720"/>
        <w:rPr>
          <w:rFonts w:eastAsiaTheme="majorEastAsia" w:cstheme="majorBidi"/>
          <w:b w:val="0"/>
          <w:bCs/>
          <w:iCs/>
          <w:color w:val="1E2C6B" w:themeColor="accent2" w:themeShade="BF"/>
          <w:sz w:val="22"/>
          <w:szCs w:val="14"/>
        </w:rPr>
      </w:pPr>
    </w:p>
    <w:p w14:paraId="20ACB8E5" w14:textId="77777777" w:rsidR="00BA2277" w:rsidRDefault="00BA2277" w:rsidP="00BA2277">
      <w:pPr>
        <w:ind w:left="720"/>
        <w:rPr>
          <w:rFonts w:eastAsiaTheme="majorEastAsia" w:cstheme="majorBidi"/>
          <w:b w:val="0"/>
          <w:bCs/>
          <w:iCs/>
          <w:color w:val="1E2C6B" w:themeColor="accent2" w:themeShade="BF"/>
          <w:sz w:val="22"/>
          <w:szCs w:val="14"/>
        </w:rPr>
      </w:pPr>
      <w:r>
        <w:rPr>
          <w:rFonts w:eastAsiaTheme="majorEastAsia" w:cstheme="majorBidi"/>
          <w:b w:val="0"/>
          <w:bCs/>
          <w:iCs/>
          <w:color w:val="1E2C6B" w:themeColor="accent2" w:themeShade="BF"/>
          <w:sz w:val="22"/>
          <w:szCs w:val="14"/>
        </w:rPr>
        <w:t>PCA in 3D Scatter Plot using CLV Score</w:t>
      </w:r>
    </w:p>
    <w:p w14:paraId="1D3DF83E" w14:textId="77777777" w:rsidR="00BA2277" w:rsidRDefault="00BA2277" w:rsidP="00BA2277">
      <w:pPr>
        <w:ind w:left="720"/>
        <w:rPr>
          <w:rFonts w:eastAsiaTheme="majorEastAsia" w:cstheme="majorBidi"/>
          <w:b w:val="0"/>
          <w:bCs/>
          <w:iCs/>
          <w:color w:val="1E2C6B" w:themeColor="accent2" w:themeShade="BF"/>
          <w:sz w:val="22"/>
          <w:szCs w:val="14"/>
        </w:rPr>
      </w:pPr>
    </w:p>
    <w:p w14:paraId="6D692E33" w14:textId="77777777" w:rsidR="00BA2277" w:rsidRDefault="00BA2277" w:rsidP="00BA2277">
      <w:pPr>
        <w:ind w:left="720"/>
        <w:rPr>
          <w:rFonts w:eastAsiaTheme="majorEastAsia" w:cstheme="majorBidi"/>
          <w:b w:val="0"/>
          <w:bCs/>
          <w:iCs/>
          <w:color w:val="1E2C6B" w:themeColor="accent2" w:themeShade="BF"/>
          <w:sz w:val="22"/>
          <w:szCs w:val="14"/>
        </w:rPr>
      </w:pPr>
      <w:r w:rsidRPr="008F6EC0">
        <w:rPr>
          <w:rFonts w:eastAsiaTheme="majorEastAsia" w:cstheme="majorBidi"/>
          <w:bCs/>
          <w:iCs/>
          <w:noProof/>
          <w:color w:val="1E2C6B" w:themeColor="accent2" w:themeShade="BF"/>
          <w:sz w:val="22"/>
          <w:szCs w:val="14"/>
        </w:rPr>
        <w:drawing>
          <wp:inline distT="0" distB="0" distL="0" distR="0" wp14:anchorId="5D7A3DEA" wp14:editId="01DBBA91">
            <wp:extent cx="3784453" cy="2578735"/>
            <wp:effectExtent l="0" t="0" r="6985" b="0"/>
            <wp:docPr id="80903140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31402" name="Picture 1" descr="A screen shot of a graph&#10;&#10;Description automatically generated"/>
                    <pic:cNvPicPr/>
                  </pic:nvPicPr>
                  <pic:blipFill>
                    <a:blip r:embed="rId32"/>
                    <a:stretch>
                      <a:fillRect/>
                    </a:stretch>
                  </pic:blipFill>
                  <pic:spPr>
                    <a:xfrm>
                      <a:off x="0" y="0"/>
                      <a:ext cx="3800591" cy="2589732"/>
                    </a:xfrm>
                    <a:prstGeom prst="rect">
                      <a:avLst/>
                    </a:prstGeom>
                  </pic:spPr>
                </pic:pic>
              </a:graphicData>
            </a:graphic>
          </wp:inline>
        </w:drawing>
      </w:r>
    </w:p>
    <w:p w14:paraId="771E45E6" w14:textId="77777777" w:rsidR="00BA2277" w:rsidRDefault="00BA2277" w:rsidP="00BA2277">
      <w:pPr>
        <w:ind w:left="720"/>
        <w:rPr>
          <w:rFonts w:eastAsiaTheme="majorEastAsia" w:cstheme="majorBidi"/>
          <w:b w:val="0"/>
          <w:bCs/>
          <w:iCs/>
          <w:color w:val="1E2C6B" w:themeColor="accent2" w:themeShade="BF"/>
          <w:sz w:val="22"/>
          <w:szCs w:val="14"/>
        </w:rPr>
      </w:pPr>
    </w:p>
    <w:p w14:paraId="555D9469" w14:textId="77777777" w:rsidR="00A76185" w:rsidRDefault="00A76185" w:rsidP="00BA2277">
      <w:pPr>
        <w:ind w:left="720"/>
        <w:rPr>
          <w:rFonts w:eastAsiaTheme="majorEastAsia" w:cstheme="majorBidi"/>
          <w:b w:val="0"/>
          <w:bCs/>
          <w:iCs/>
          <w:color w:val="1E2C6B" w:themeColor="accent2" w:themeShade="BF"/>
          <w:sz w:val="22"/>
          <w:szCs w:val="14"/>
        </w:rPr>
      </w:pPr>
    </w:p>
    <w:p w14:paraId="3CE87947" w14:textId="77777777" w:rsidR="00A76185" w:rsidRDefault="00A76185" w:rsidP="00BA2277">
      <w:pPr>
        <w:ind w:left="720"/>
        <w:rPr>
          <w:rFonts w:eastAsiaTheme="majorEastAsia" w:cstheme="majorBidi"/>
          <w:b w:val="0"/>
          <w:bCs/>
          <w:iCs/>
          <w:color w:val="1E2C6B" w:themeColor="accent2" w:themeShade="BF"/>
          <w:sz w:val="22"/>
          <w:szCs w:val="14"/>
        </w:rPr>
      </w:pPr>
    </w:p>
    <w:p w14:paraId="5F6C6DA2" w14:textId="77777777" w:rsidR="00BA2277" w:rsidRDefault="00BA2277" w:rsidP="00BA2277">
      <w:pPr>
        <w:ind w:left="720"/>
        <w:rPr>
          <w:rFonts w:eastAsiaTheme="majorEastAsia" w:cstheme="majorBidi"/>
          <w:b w:val="0"/>
          <w:bCs/>
          <w:iCs/>
          <w:color w:val="1E2C6B" w:themeColor="accent2" w:themeShade="BF"/>
          <w:sz w:val="22"/>
          <w:szCs w:val="14"/>
        </w:rPr>
      </w:pPr>
    </w:p>
    <w:p w14:paraId="5DB6BB0A" w14:textId="77777777" w:rsidR="00BA2277" w:rsidRPr="00264DA6" w:rsidRDefault="00BA2277" w:rsidP="00A76185">
      <w:pPr>
        <w:pStyle w:val="ListParagraph"/>
        <w:numPr>
          <w:ilvl w:val="2"/>
          <w:numId w:val="22"/>
        </w:numPr>
        <w:ind w:left="720" w:hanging="360"/>
        <w:rPr>
          <w:rFonts w:eastAsiaTheme="majorEastAsia" w:cstheme="majorBidi"/>
          <w:b/>
          <w:bCs/>
          <w:iCs/>
          <w:color w:val="1E2C6B" w:themeColor="accent2" w:themeShade="BF"/>
          <w:sz w:val="28"/>
          <w:szCs w:val="18"/>
        </w:rPr>
      </w:pPr>
      <w:r w:rsidRPr="00264DA6">
        <w:rPr>
          <w:rFonts w:eastAsiaTheme="majorEastAsia" w:cstheme="majorBidi"/>
          <w:b/>
          <w:bCs/>
          <w:iCs/>
          <w:color w:val="1E2C6B" w:themeColor="accent2" w:themeShade="BF"/>
          <w:sz w:val="28"/>
          <w:szCs w:val="18"/>
        </w:rPr>
        <w:lastRenderedPageBreak/>
        <w:t>KMeans Clustering</w:t>
      </w:r>
    </w:p>
    <w:p w14:paraId="46324AA5" w14:textId="77777777" w:rsidR="00BA2277" w:rsidRDefault="00BA2277" w:rsidP="00BA2277">
      <w:pPr>
        <w:ind w:left="720"/>
        <w:rPr>
          <w:rFonts w:eastAsiaTheme="majorEastAsia" w:cstheme="majorBidi"/>
          <w:b w:val="0"/>
          <w:bCs/>
          <w:iCs/>
          <w:color w:val="1E2C6B" w:themeColor="accent2" w:themeShade="BF"/>
          <w:sz w:val="22"/>
          <w:szCs w:val="14"/>
        </w:rPr>
      </w:pPr>
    </w:p>
    <w:p w14:paraId="126677E2" w14:textId="77777777" w:rsidR="00BA2277" w:rsidRDefault="00BA2277" w:rsidP="00BA2277">
      <w:pPr>
        <w:ind w:left="720"/>
        <w:rPr>
          <w:rFonts w:eastAsiaTheme="majorEastAsia" w:cstheme="majorBidi"/>
          <w:b w:val="0"/>
          <w:bCs/>
          <w:iCs/>
          <w:color w:val="1E2C6B" w:themeColor="accent2" w:themeShade="BF"/>
          <w:sz w:val="22"/>
          <w:szCs w:val="14"/>
        </w:rPr>
      </w:pPr>
      <w:r w:rsidRPr="007D52FA">
        <w:rPr>
          <w:rFonts w:eastAsiaTheme="majorEastAsia" w:cstheme="majorBidi"/>
          <w:bCs/>
          <w:iCs/>
          <w:noProof/>
          <w:color w:val="1E2C6B" w:themeColor="accent2" w:themeShade="BF"/>
          <w:sz w:val="22"/>
          <w:szCs w:val="14"/>
        </w:rPr>
        <w:drawing>
          <wp:inline distT="0" distB="0" distL="0" distR="0" wp14:anchorId="40F22AE2" wp14:editId="027EEB56">
            <wp:extent cx="5301406" cy="2946697"/>
            <wp:effectExtent l="0" t="0" r="0" b="6350"/>
            <wp:docPr id="154939655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96550" name="Picture 1" descr="A graph with lines and dots&#10;&#10;Description automatically generated"/>
                    <pic:cNvPicPr/>
                  </pic:nvPicPr>
                  <pic:blipFill>
                    <a:blip r:embed="rId33"/>
                    <a:stretch>
                      <a:fillRect/>
                    </a:stretch>
                  </pic:blipFill>
                  <pic:spPr>
                    <a:xfrm>
                      <a:off x="0" y="0"/>
                      <a:ext cx="5315586" cy="2954579"/>
                    </a:xfrm>
                    <a:prstGeom prst="rect">
                      <a:avLst/>
                    </a:prstGeom>
                  </pic:spPr>
                </pic:pic>
              </a:graphicData>
            </a:graphic>
          </wp:inline>
        </w:drawing>
      </w:r>
    </w:p>
    <w:p w14:paraId="0011C7B6" w14:textId="77777777" w:rsidR="00BA2277" w:rsidRDefault="00BA2277" w:rsidP="00BA2277">
      <w:pPr>
        <w:ind w:left="720"/>
        <w:rPr>
          <w:rFonts w:eastAsiaTheme="majorEastAsia" w:cstheme="majorBidi"/>
          <w:b w:val="0"/>
          <w:bCs/>
          <w:iCs/>
          <w:color w:val="1E2C6B" w:themeColor="accent2" w:themeShade="BF"/>
          <w:sz w:val="22"/>
          <w:szCs w:val="14"/>
        </w:rPr>
      </w:pPr>
    </w:p>
    <w:p w14:paraId="452743D8" w14:textId="77777777" w:rsidR="00BA2277" w:rsidRDefault="00BA2277" w:rsidP="00BA2277">
      <w:pPr>
        <w:ind w:left="720"/>
        <w:rPr>
          <w:rFonts w:eastAsiaTheme="majorEastAsia" w:cstheme="majorBidi"/>
          <w:b w:val="0"/>
          <w:bCs/>
          <w:iCs/>
          <w:color w:val="1E2C6B" w:themeColor="accent2" w:themeShade="BF"/>
          <w:sz w:val="22"/>
          <w:szCs w:val="14"/>
        </w:rPr>
      </w:pPr>
      <w:r>
        <w:rPr>
          <w:rFonts w:eastAsiaTheme="majorEastAsia" w:cstheme="majorBidi"/>
          <w:b w:val="0"/>
          <w:bCs/>
          <w:iCs/>
          <w:color w:val="1E2C6B" w:themeColor="accent2" w:themeShade="BF"/>
          <w:sz w:val="22"/>
          <w:szCs w:val="14"/>
        </w:rPr>
        <w:t>Cluster Analysis</w:t>
      </w:r>
    </w:p>
    <w:p w14:paraId="0E628E30" w14:textId="77777777" w:rsidR="00BA2277" w:rsidRDefault="00BA2277" w:rsidP="00BA2277">
      <w:pPr>
        <w:ind w:left="720"/>
        <w:rPr>
          <w:rFonts w:eastAsiaTheme="majorEastAsia" w:cstheme="majorBidi"/>
          <w:b w:val="0"/>
          <w:bCs/>
          <w:iCs/>
          <w:color w:val="1E2C6B" w:themeColor="accent2" w:themeShade="BF"/>
          <w:sz w:val="22"/>
          <w:szCs w:val="14"/>
        </w:rPr>
      </w:pPr>
    </w:p>
    <w:p w14:paraId="75F58AF2" w14:textId="3EB2D620" w:rsidR="00BA2277" w:rsidRDefault="00A76185" w:rsidP="00BA2277">
      <w:pPr>
        <w:ind w:left="720"/>
        <w:rPr>
          <w:rFonts w:eastAsiaTheme="majorEastAsia" w:cstheme="majorBidi"/>
          <w:b w:val="0"/>
          <w:bCs/>
          <w:iCs/>
          <w:color w:val="1E2C6B" w:themeColor="accent2" w:themeShade="BF"/>
          <w:sz w:val="22"/>
          <w:szCs w:val="14"/>
        </w:rPr>
      </w:pPr>
      <w:r>
        <w:rPr>
          <w:rFonts w:eastAsiaTheme="majorEastAsia" w:cstheme="majorBidi"/>
          <w:bCs/>
          <w:iCs/>
          <w:color w:val="1E2C6B" w:themeColor="accent2" w:themeShade="BF"/>
          <w:sz w:val="22"/>
          <w:szCs w:val="14"/>
        </w:rPr>
        <w:t xml:space="preserve">                   </w:t>
      </w:r>
      <w:r w:rsidR="00BA2277" w:rsidRPr="00264DA6">
        <w:rPr>
          <w:rFonts w:eastAsiaTheme="majorEastAsia" w:cstheme="majorBidi"/>
          <w:bCs/>
          <w:iCs/>
          <w:noProof/>
          <w:color w:val="1E2C6B" w:themeColor="accent2" w:themeShade="BF"/>
          <w:sz w:val="22"/>
          <w:szCs w:val="14"/>
        </w:rPr>
        <w:drawing>
          <wp:inline distT="0" distB="0" distL="0" distR="0" wp14:anchorId="04B5440A" wp14:editId="72637535">
            <wp:extent cx="3255898" cy="3060097"/>
            <wp:effectExtent l="0" t="0" r="1905" b="6985"/>
            <wp:docPr id="2109152197" name="Picture 1" descr="A pie chart with numbers and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52197" name="Picture 1" descr="A pie chart with numbers and a number of clusters&#10;&#10;Description automatically generated"/>
                    <pic:cNvPicPr/>
                  </pic:nvPicPr>
                  <pic:blipFill>
                    <a:blip r:embed="rId34"/>
                    <a:stretch>
                      <a:fillRect/>
                    </a:stretch>
                  </pic:blipFill>
                  <pic:spPr>
                    <a:xfrm>
                      <a:off x="0" y="0"/>
                      <a:ext cx="3263624" cy="3067358"/>
                    </a:xfrm>
                    <a:prstGeom prst="rect">
                      <a:avLst/>
                    </a:prstGeom>
                  </pic:spPr>
                </pic:pic>
              </a:graphicData>
            </a:graphic>
          </wp:inline>
        </w:drawing>
      </w:r>
    </w:p>
    <w:p w14:paraId="67E05900" w14:textId="77777777" w:rsidR="00BA2277" w:rsidRDefault="00BA2277" w:rsidP="00BA2277">
      <w:pPr>
        <w:ind w:left="720"/>
        <w:rPr>
          <w:rFonts w:eastAsiaTheme="majorEastAsia" w:cstheme="majorBidi"/>
          <w:b w:val="0"/>
          <w:bCs/>
          <w:iCs/>
          <w:color w:val="1E2C6B" w:themeColor="accent2" w:themeShade="BF"/>
          <w:sz w:val="22"/>
          <w:szCs w:val="14"/>
        </w:rPr>
      </w:pPr>
    </w:p>
    <w:p w14:paraId="24C35534" w14:textId="77777777" w:rsidR="00BA2277" w:rsidRDefault="00BA2277" w:rsidP="00BA2277">
      <w:pPr>
        <w:ind w:left="720"/>
        <w:rPr>
          <w:rFonts w:eastAsiaTheme="majorEastAsia" w:cstheme="majorBidi"/>
          <w:b w:val="0"/>
          <w:bCs/>
          <w:iCs/>
          <w:color w:val="1E2C6B" w:themeColor="accent2" w:themeShade="BF"/>
          <w:sz w:val="22"/>
          <w:szCs w:val="14"/>
        </w:rPr>
      </w:pPr>
    </w:p>
    <w:p w14:paraId="74A87D8F" w14:textId="6A60AEF6" w:rsidR="00BA2277" w:rsidRDefault="00A76185" w:rsidP="00BA2277">
      <w:pPr>
        <w:ind w:left="720"/>
        <w:rPr>
          <w:rFonts w:eastAsiaTheme="majorEastAsia" w:cstheme="majorBidi"/>
          <w:b w:val="0"/>
          <w:bCs/>
          <w:iCs/>
          <w:color w:val="1E2C6B" w:themeColor="accent2" w:themeShade="BF"/>
          <w:sz w:val="22"/>
          <w:szCs w:val="14"/>
        </w:rPr>
      </w:pPr>
      <w:r>
        <w:rPr>
          <w:rFonts w:eastAsiaTheme="majorEastAsia" w:cstheme="majorBidi"/>
          <w:bCs/>
          <w:iCs/>
          <w:color w:val="1E2C6B" w:themeColor="accent2" w:themeShade="BF"/>
          <w:sz w:val="22"/>
          <w:szCs w:val="14"/>
        </w:rPr>
        <w:lastRenderedPageBreak/>
        <w:t xml:space="preserve">          </w:t>
      </w:r>
      <w:r w:rsidR="00BA2277" w:rsidRPr="00264DA6">
        <w:rPr>
          <w:rFonts w:eastAsiaTheme="majorEastAsia" w:cstheme="majorBidi"/>
          <w:bCs/>
          <w:iCs/>
          <w:noProof/>
          <w:color w:val="1E2C6B" w:themeColor="accent2" w:themeShade="BF"/>
          <w:sz w:val="22"/>
          <w:szCs w:val="14"/>
        </w:rPr>
        <w:drawing>
          <wp:inline distT="0" distB="0" distL="0" distR="0" wp14:anchorId="4EB3536D" wp14:editId="3AF0DFA2">
            <wp:extent cx="2854196" cy="2081184"/>
            <wp:effectExtent l="0" t="0" r="3810" b="0"/>
            <wp:docPr id="2024619926" name="Picture 1" descr="A graph of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19926" name="Picture 1" descr="A graph of multiple colored bars&#10;&#10;Description automatically generated"/>
                    <pic:cNvPicPr/>
                  </pic:nvPicPr>
                  <pic:blipFill>
                    <a:blip r:embed="rId35"/>
                    <a:stretch>
                      <a:fillRect/>
                    </a:stretch>
                  </pic:blipFill>
                  <pic:spPr>
                    <a:xfrm>
                      <a:off x="0" y="0"/>
                      <a:ext cx="2867904" cy="2091180"/>
                    </a:xfrm>
                    <a:prstGeom prst="rect">
                      <a:avLst/>
                    </a:prstGeom>
                  </pic:spPr>
                </pic:pic>
              </a:graphicData>
            </a:graphic>
          </wp:inline>
        </w:drawing>
      </w:r>
    </w:p>
    <w:p w14:paraId="7EE5D6B3" w14:textId="77777777" w:rsidR="00BA2277" w:rsidRDefault="00BA2277" w:rsidP="00BA2277">
      <w:pPr>
        <w:ind w:left="720"/>
        <w:rPr>
          <w:rFonts w:eastAsiaTheme="majorEastAsia" w:cstheme="majorBidi"/>
          <w:b w:val="0"/>
          <w:bCs/>
          <w:iCs/>
          <w:color w:val="1E2C6B" w:themeColor="accent2" w:themeShade="BF"/>
          <w:sz w:val="22"/>
          <w:szCs w:val="14"/>
        </w:rPr>
      </w:pPr>
    </w:p>
    <w:p w14:paraId="526A85B1" w14:textId="77777777" w:rsidR="00BA2277" w:rsidRDefault="00BA2277" w:rsidP="00BA2277">
      <w:pPr>
        <w:ind w:left="720"/>
        <w:rPr>
          <w:rFonts w:eastAsiaTheme="majorEastAsia" w:cstheme="majorBidi"/>
          <w:b w:val="0"/>
          <w:bCs/>
          <w:iCs/>
          <w:color w:val="1E2C6B" w:themeColor="accent2" w:themeShade="BF"/>
          <w:sz w:val="22"/>
          <w:szCs w:val="14"/>
        </w:rPr>
      </w:pPr>
    </w:p>
    <w:p w14:paraId="5B97AA18" w14:textId="4648AE2A" w:rsidR="00BA2277" w:rsidRDefault="00BA2277" w:rsidP="00BA2277">
      <w:pPr>
        <w:ind w:left="720"/>
        <w:rPr>
          <w:rFonts w:eastAsiaTheme="majorEastAsia" w:cstheme="majorBidi"/>
          <w:b w:val="0"/>
          <w:bCs/>
          <w:iCs/>
          <w:color w:val="1E2C6B" w:themeColor="accent2" w:themeShade="BF"/>
          <w:sz w:val="22"/>
          <w:szCs w:val="14"/>
        </w:rPr>
      </w:pPr>
      <w:r>
        <w:rPr>
          <w:rFonts w:eastAsiaTheme="majorEastAsia" w:cstheme="majorBidi"/>
          <w:b w:val="0"/>
          <w:bCs/>
          <w:iCs/>
          <w:color w:val="1E2C6B" w:themeColor="accent2" w:themeShade="BF"/>
          <w:sz w:val="22"/>
          <w:szCs w:val="14"/>
        </w:rPr>
        <w:t xml:space="preserve">   </w:t>
      </w:r>
      <w:r w:rsidR="00A76185">
        <w:rPr>
          <w:rFonts w:eastAsiaTheme="majorEastAsia" w:cstheme="majorBidi"/>
          <w:bCs/>
          <w:iCs/>
          <w:color w:val="1E2C6B" w:themeColor="accent2" w:themeShade="BF"/>
          <w:sz w:val="22"/>
          <w:szCs w:val="14"/>
        </w:rPr>
        <w:t xml:space="preserve">              </w:t>
      </w:r>
      <w:r w:rsidRPr="00264DA6">
        <w:rPr>
          <w:rFonts w:eastAsiaTheme="majorEastAsia" w:cstheme="majorBidi"/>
          <w:bCs/>
          <w:iCs/>
          <w:noProof/>
          <w:color w:val="1E2C6B" w:themeColor="accent2" w:themeShade="BF"/>
          <w:sz w:val="22"/>
          <w:szCs w:val="14"/>
        </w:rPr>
        <w:drawing>
          <wp:inline distT="0" distB="0" distL="0" distR="0" wp14:anchorId="67010A22" wp14:editId="4546C0D9">
            <wp:extent cx="2494779" cy="1950385"/>
            <wp:effectExtent l="0" t="0" r="1270" b="0"/>
            <wp:docPr id="850855376" name="Picture 1" descr="A graph showing a numb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55376" name="Picture 1" descr="A graph showing a number of clusters&#10;&#10;Description automatically generated with medium confidence"/>
                    <pic:cNvPicPr/>
                  </pic:nvPicPr>
                  <pic:blipFill>
                    <a:blip r:embed="rId36"/>
                    <a:stretch>
                      <a:fillRect/>
                    </a:stretch>
                  </pic:blipFill>
                  <pic:spPr>
                    <a:xfrm>
                      <a:off x="0" y="0"/>
                      <a:ext cx="2511906" cy="1963775"/>
                    </a:xfrm>
                    <a:prstGeom prst="rect">
                      <a:avLst/>
                    </a:prstGeom>
                  </pic:spPr>
                </pic:pic>
              </a:graphicData>
            </a:graphic>
          </wp:inline>
        </w:drawing>
      </w:r>
    </w:p>
    <w:p w14:paraId="64654FE8" w14:textId="6F95178E" w:rsidR="00BA2277" w:rsidRDefault="00BA2277" w:rsidP="00BA2277">
      <w:pPr>
        <w:ind w:left="720"/>
        <w:rPr>
          <w:rFonts w:eastAsiaTheme="majorEastAsia" w:cstheme="majorBidi"/>
          <w:b w:val="0"/>
          <w:bCs/>
          <w:iCs/>
          <w:color w:val="1E2C6B" w:themeColor="accent2" w:themeShade="BF"/>
          <w:sz w:val="22"/>
          <w:szCs w:val="14"/>
        </w:rPr>
      </w:pPr>
      <w:r>
        <w:rPr>
          <w:rFonts w:eastAsiaTheme="majorEastAsia" w:cstheme="majorBidi"/>
          <w:b w:val="0"/>
          <w:bCs/>
          <w:iCs/>
          <w:color w:val="1E2C6B" w:themeColor="accent2" w:themeShade="BF"/>
          <w:sz w:val="22"/>
          <w:szCs w:val="14"/>
        </w:rPr>
        <w:t xml:space="preserve">   </w:t>
      </w:r>
      <w:r w:rsidR="00A76185">
        <w:rPr>
          <w:rFonts w:eastAsiaTheme="majorEastAsia" w:cstheme="majorBidi"/>
          <w:bCs/>
          <w:iCs/>
          <w:color w:val="1E2C6B" w:themeColor="accent2" w:themeShade="BF"/>
          <w:sz w:val="22"/>
          <w:szCs w:val="14"/>
        </w:rPr>
        <w:t xml:space="preserve">       </w:t>
      </w:r>
      <w:r w:rsidRPr="00264DA6">
        <w:rPr>
          <w:rFonts w:eastAsiaTheme="majorEastAsia" w:cstheme="majorBidi"/>
          <w:bCs/>
          <w:iCs/>
          <w:noProof/>
          <w:color w:val="1E2C6B" w:themeColor="accent2" w:themeShade="BF"/>
          <w:sz w:val="22"/>
          <w:szCs w:val="14"/>
        </w:rPr>
        <w:drawing>
          <wp:inline distT="0" distB="0" distL="0" distR="0" wp14:anchorId="35B4E218" wp14:editId="2BA87821">
            <wp:extent cx="3293134" cy="1876370"/>
            <wp:effectExtent l="0" t="0" r="2540" b="0"/>
            <wp:docPr id="191817398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73981" name="Picture 1" descr="A graph of different colored squares&#10;&#10;Description automatically generated"/>
                    <pic:cNvPicPr/>
                  </pic:nvPicPr>
                  <pic:blipFill>
                    <a:blip r:embed="rId37"/>
                    <a:stretch>
                      <a:fillRect/>
                    </a:stretch>
                  </pic:blipFill>
                  <pic:spPr>
                    <a:xfrm>
                      <a:off x="0" y="0"/>
                      <a:ext cx="3316582" cy="1889730"/>
                    </a:xfrm>
                    <a:prstGeom prst="rect">
                      <a:avLst/>
                    </a:prstGeom>
                  </pic:spPr>
                </pic:pic>
              </a:graphicData>
            </a:graphic>
          </wp:inline>
        </w:drawing>
      </w:r>
    </w:p>
    <w:p w14:paraId="1DB7546B" w14:textId="77777777" w:rsidR="00BA2277" w:rsidRDefault="00BA2277" w:rsidP="00BA2277">
      <w:pPr>
        <w:ind w:left="720"/>
        <w:rPr>
          <w:rFonts w:eastAsiaTheme="majorEastAsia" w:cstheme="majorBidi"/>
          <w:b w:val="0"/>
          <w:bCs/>
          <w:iCs/>
          <w:color w:val="1E2C6B" w:themeColor="accent2" w:themeShade="BF"/>
          <w:sz w:val="22"/>
          <w:szCs w:val="14"/>
        </w:rPr>
      </w:pPr>
    </w:p>
    <w:p w14:paraId="1D2E5E3F" w14:textId="77777777" w:rsidR="00BA2277" w:rsidRDefault="00BA2277" w:rsidP="00BA2277">
      <w:pPr>
        <w:ind w:left="720"/>
        <w:rPr>
          <w:rFonts w:eastAsiaTheme="majorEastAsia" w:cstheme="majorBidi"/>
          <w:b w:val="0"/>
          <w:bCs/>
          <w:iCs/>
          <w:color w:val="1E2C6B" w:themeColor="accent2" w:themeShade="BF"/>
          <w:sz w:val="22"/>
          <w:szCs w:val="14"/>
        </w:rPr>
      </w:pPr>
    </w:p>
    <w:p w14:paraId="16E25468" w14:textId="77777777" w:rsidR="00BA2277" w:rsidRDefault="00BA2277" w:rsidP="00BA2277">
      <w:pPr>
        <w:ind w:left="720"/>
        <w:rPr>
          <w:rFonts w:eastAsiaTheme="majorEastAsia" w:cstheme="majorBidi"/>
          <w:b w:val="0"/>
          <w:bCs/>
          <w:iCs/>
          <w:color w:val="1E2C6B" w:themeColor="accent2" w:themeShade="BF"/>
          <w:sz w:val="22"/>
          <w:szCs w:val="14"/>
        </w:rPr>
      </w:pPr>
    </w:p>
    <w:p w14:paraId="3F8FBC76" w14:textId="77777777" w:rsidR="00BA2277" w:rsidRDefault="00BA2277"/>
    <w:p w14:paraId="77686556" w14:textId="77777777" w:rsidR="00A76185" w:rsidRDefault="00A76185" w:rsidP="00A76185">
      <w:pPr>
        <w:spacing w:after="200"/>
      </w:pPr>
    </w:p>
    <w:p w14:paraId="185D1B68" w14:textId="7B048F32" w:rsidR="00BA2277" w:rsidRPr="00A76185" w:rsidRDefault="00BA2277" w:rsidP="00A76185">
      <w:pPr>
        <w:spacing w:after="200"/>
        <w:rPr>
          <w:rFonts w:asciiTheme="majorHAnsi" w:hAnsiTheme="majorHAnsi"/>
          <w:color w:val="0189F9" w:themeColor="accent1"/>
          <w:sz w:val="40"/>
          <w:szCs w:val="40"/>
        </w:rPr>
      </w:pPr>
      <w:r w:rsidRPr="00A76185">
        <w:rPr>
          <w:rFonts w:asciiTheme="majorHAnsi" w:hAnsiTheme="majorHAnsi"/>
          <w:color w:val="0189F9" w:themeColor="accent1"/>
          <w:sz w:val="40"/>
          <w:szCs w:val="40"/>
        </w:rPr>
        <w:lastRenderedPageBreak/>
        <w:t>Conclusion</w:t>
      </w:r>
    </w:p>
    <w:p w14:paraId="46F131F5" w14:textId="4924F551" w:rsidR="00BA2277" w:rsidRPr="00A76185" w:rsidRDefault="00BA2277" w:rsidP="00BA2277">
      <w:pPr>
        <w:jc w:val="both"/>
        <w:rPr>
          <w:rFonts w:eastAsiaTheme="minorHAnsi"/>
          <w:b w:val="0"/>
          <w:bCs/>
          <w:iCs/>
          <w:color w:val="auto"/>
          <w:sz w:val="24"/>
          <w:szCs w:val="24"/>
        </w:rPr>
      </w:pPr>
      <w:r w:rsidRPr="00A76185">
        <w:rPr>
          <w:rFonts w:eastAsiaTheme="minorHAnsi"/>
          <w:b w:val="0"/>
          <w:bCs/>
          <w:iCs/>
          <w:color w:val="auto"/>
          <w:sz w:val="24"/>
          <w:szCs w:val="24"/>
        </w:rPr>
        <w:t xml:space="preserve">The Customer Personality Analysis project has provided valuable insights into the characteristics, preferences, and behavior of the company's ideal customers. Through the application of advanced techniques such as Principal Component Analysis (PCA) for dimensionality reduction and K-Means clustering for customer segmentation, the project has successfully identified distinct customer segments with unique personality traits and preferences. This segmentation has enabled the business to better understand its customer base and tailor its products, services, and marketing strategies to meet the specific needs of each segment. The project has laid a solid foundation for more targeted and effective customer engagement, </w:t>
      </w:r>
      <w:r w:rsidR="00A73CD5" w:rsidRPr="00A76185">
        <w:rPr>
          <w:rFonts w:eastAsiaTheme="minorHAnsi"/>
          <w:b w:val="0"/>
          <w:bCs/>
          <w:iCs/>
          <w:color w:val="auto"/>
          <w:sz w:val="24"/>
          <w:szCs w:val="24"/>
        </w:rPr>
        <w:t>leading</w:t>
      </w:r>
      <w:r w:rsidRPr="00A76185">
        <w:rPr>
          <w:rFonts w:eastAsiaTheme="minorHAnsi"/>
          <w:b w:val="0"/>
          <w:bCs/>
          <w:iCs/>
          <w:color w:val="auto"/>
          <w:sz w:val="24"/>
          <w:szCs w:val="24"/>
        </w:rPr>
        <w:t xml:space="preserve"> to improved customer satisfaction and business performance.</w:t>
      </w:r>
    </w:p>
    <w:p w14:paraId="2E16614B" w14:textId="4FD2A1CB" w:rsidR="00BA2277" w:rsidRPr="00A76185" w:rsidRDefault="00BA2277" w:rsidP="00BA2277">
      <w:pPr>
        <w:jc w:val="both"/>
        <w:rPr>
          <w:rFonts w:eastAsiaTheme="minorHAnsi"/>
          <w:b w:val="0"/>
          <w:bCs/>
          <w:iCs/>
          <w:color w:val="auto"/>
          <w:sz w:val="24"/>
          <w:szCs w:val="24"/>
        </w:rPr>
      </w:pPr>
      <w:r w:rsidRPr="00A76185">
        <w:rPr>
          <w:rFonts w:eastAsiaTheme="minorHAnsi"/>
          <w:b w:val="0"/>
          <w:bCs/>
          <w:iCs/>
          <w:color w:val="auto"/>
          <w:sz w:val="24"/>
          <w:szCs w:val="24"/>
        </w:rPr>
        <w:t xml:space="preserve">In conclusion, the Customer Personality Analysis project has demonstrated the power of data-driven insights in understanding and adapting to the needs of a diverse customer base. By leveraging advanced analytical techniques, the project has paved the way for more personalized and impactful customer experiences, driving customer satisfaction, loyalty, </w:t>
      </w:r>
      <w:r w:rsidR="00A73CD5" w:rsidRPr="00A76185">
        <w:rPr>
          <w:rFonts w:eastAsiaTheme="minorHAnsi"/>
          <w:b w:val="0"/>
          <w:bCs/>
          <w:iCs/>
          <w:color w:val="auto"/>
          <w:sz w:val="24"/>
          <w:szCs w:val="24"/>
        </w:rPr>
        <w:t>and business</w:t>
      </w:r>
      <w:r w:rsidRPr="00A76185">
        <w:rPr>
          <w:rFonts w:eastAsiaTheme="minorHAnsi"/>
          <w:b w:val="0"/>
          <w:bCs/>
          <w:iCs/>
          <w:color w:val="auto"/>
          <w:sz w:val="24"/>
          <w:szCs w:val="24"/>
        </w:rPr>
        <w:t xml:space="preserve"> success. As the project continues to evolve, there is significant potential for further exploration of additional customer attributes and behaviors to enhance the depth and accuracy of the customer segmentation, </w:t>
      </w:r>
      <w:r w:rsidR="00A73CD5" w:rsidRPr="00A76185">
        <w:rPr>
          <w:rFonts w:eastAsiaTheme="minorHAnsi"/>
          <w:b w:val="0"/>
          <w:bCs/>
          <w:iCs/>
          <w:color w:val="auto"/>
          <w:sz w:val="24"/>
          <w:szCs w:val="24"/>
        </w:rPr>
        <w:t>contributing</w:t>
      </w:r>
      <w:r w:rsidRPr="00A76185">
        <w:rPr>
          <w:rFonts w:eastAsiaTheme="minorHAnsi"/>
          <w:b w:val="0"/>
          <w:bCs/>
          <w:iCs/>
          <w:color w:val="auto"/>
          <w:sz w:val="24"/>
          <w:szCs w:val="24"/>
        </w:rPr>
        <w:t xml:space="preserve"> to the long-term growth and sustainability of the business.</w:t>
      </w:r>
    </w:p>
    <w:p w14:paraId="5A3ADC78" w14:textId="77777777" w:rsidR="00BA2277" w:rsidRDefault="00BA2277"/>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52E6B94B" w14:textId="77777777" w:rsidTr="0084277E">
        <w:trPr>
          <w:trHeight w:val="1375"/>
        </w:trPr>
        <w:tc>
          <w:tcPr>
            <w:tcW w:w="4925" w:type="dxa"/>
            <w:tcBorders>
              <w:top w:val="nil"/>
              <w:left w:val="nil"/>
              <w:bottom w:val="nil"/>
              <w:right w:val="nil"/>
            </w:tcBorders>
            <w:vAlign w:val="center"/>
          </w:tcPr>
          <w:p w14:paraId="071BDC7F" w14:textId="3057D143" w:rsidR="0084277E" w:rsidRDefault="0084277E" w:rsidP="0084277E">
            <w:pPr>
              <w:pStyle w:val="Heading1"/>
              <w:framePr w:hSpace="0" w:wrap="auto" w:vAnchor="margin" w:hAnchor="text" w:yAlign="inline"/>
              <w:jc w:val="left"/>
            </w:pPr>
          </w:p>
        </w:tc>
      </w:tr>
    </w:tbl>
    <w:p w14:paraId="0475F1CA" w14:textId="77777777" w:rsidR="007057F4" w:rsidRDefault="007057F4" w:rsidP="001F0AF0">
      <w:pPr>
        <w:spacing w:after="200"/>
      </w:pPr>
    </w:p>
    <w:p w14:paraId="36AFC873" w14:textId="77777777" w:rsidR="00A76185" w:rsidRDefault="00A76185" w:rsidP="001F0AF0">
      <w:pPr>
        <w:spacing w:after="200"/>
      </w:pPr>
    </w:p>
    <w:p w14:paraId="5B3B03CD" w14:textId="77777777" w:rsidR="00A76185" w:rsidRDefault="00A76185" w:rsidP="001F0AF0">
      <w:pPr>
        <w:spacing w:after="200"/>
      </w:pPr>
    </w:p>
    <w:p w14:paraId="63B1B660" w14:textId="77777777" w:rsidR="00A76185" w:rsidRDefault="00A76185" w:rsidP="001F0AF0">
      <w:pPr>
        <w:spacing w:after="200"/>
      </w:pPr>
    </w:p>
    <w:p w14:paraId="46533F32" w14:textId="77777777" w:rsidR="00A76185" w:rsidRDefault="00A76185" w:rsidP="001F0AF0">
      <w:pPr>
        <w:spacing w:after="200"/>
      </w:pPr>
    </w:p>
    <w:p w14:paraId="21D6C444" w14:textId="77777777" w:rsidR="00A76185" w:rsidRDefault="00A76185" w:rsidP="001F0AF0">
      <w:pPr>
        <w:spacing w:after="200"/>
      </w:pPr>
    </w:p>
    <w:p w14:paraId="361773CC" w14:textId="77777777" w:rsidR="00A76185" w:rsidRDefault="00A76185" w:rsidP="001F0AF0">
      <w:pPr>
        <w:spacing w:after="200"/>
      </w:pPr>
    </w:p>
    <w:p w14:paraId="01FB3C83" w14:textId="77777777" w:rsidR="00A76185" w:rsidRDefault="00A76185" w:rsidP="001F0AF0">
      <w:pPr>
        <w:spacing w:after="200"/>
      </w:pPr>
    </w:p>
    <w:p w14:paraId="10D1F127" w14:textId="77777777" w:rsidR="00A76185" w:rsidRDefault="00A76185" w:rsidP="001F0AF0">
      <w:pPr>
        <w:spacing w:after="200"/>
      </w:pPr>
    </w:p>
    <w:p w14:paraId="35320850" w14:textId="77777777" w:rsidR="00A76185" w:rsidRDefault="00A76185" w:rsidP="001F0AF0">
      <w:pPr>
        <w:spacing w:after="200"/>
      </w:pPr>
    </w:p>
    <w:p w14:paraId="4C15D906" w14:textId="6BE761B5" w:rsidR="00A76185" w:rsidRDefault="00A76185" w:rsidP="001F0AF0">
      <w:pPr>
        <w:spacing w:after="200"/>
        <w:rPr>
          <w:rFonts w:asciiTheme="majorHAnsi" w:hAnsiTheme="majorHAnsi"/>
          <w:color w:val="0189F9" w:themeColor="accent1"/>
          <w:sz w:val="40"/>
          <w:szCs w:val="40"/>
        </w:rPr>
      </w:pPr>
      <w:r w:rsidRPr="00A76185">
        <w:rPr>
          <w:rFonts w:asciiTheme="majorHAnsi" w:hAnsiTheme="majorHAnsi"/>
          <w:color w:val="0189F9" w:themeColor="accent1"/>
          <w:sz w:val="40"/>
          <w:szCs w:val="40"/>
        </w:rPr>
        <w:lastRenderedPageBreak/>
        <w:t>References</w:t>
      </w:r>
    </w:p>
    <w:p w14:paraId="4554A4F8" w14:textId="77777777" w:rsidR="00040993" w:rsidRPr="00040993" w:rsidRDefault="00040993" w:rsidP="00040993">
      <w:pPr>
        <w:pStyle w:val="ListParagraph"/>
        <w:numPr>
          <w:ilvl w:val="0"/>
          <w:numId w:val="26"/>
        </w:numPr>
        <w:spacing w:after="200"/>
        <w:rPr>
          <w:bCs/>
          <w:iCs/>
        </w:rPr>
      </w:pPr>
      <w:r w:rsidRPr="00040993">
        <w:rPr>
          <w:bCs/>
          <w:iCs/>
        </w:rPr>
        <w:t>Uzila, A. (2022). K-means Clustering and Principal Component Analysis in 10 Minutes. Towards Data Science. [Online]. Available: https://towardsdatascience.com/k-means-clustering-and-principal-component-analysis-in-10-minutes-2c5b69c36b6b</w:t>
      </w:r>
    </w:p>
    <w:p w14:paraId="5B499D54" w14:textId="77777777" w:rsidR="00040993" w:rsidRPr="00040993" w:rsidRDefault="00040993" w:rsidP="00040993">
      <w:pPr>
        <w:pStyle w:val="ListParagraph"/>
        <w:numPr>
          <w:ilvl w:val="0"/>
          <w:numId w:val="26"/>
        </w:numPr>
        <w:spacing w:after="200"/>
        <w:rPr>
          <w:bCs/>
          <w:iCs/>
        </w:rPr>
      </w:pPr>
      <w:r w:rsidRPr="00040993">
        <w:rPr>
          <w:bCs/>
          <w:iCs/>
        </w:rPr>
        <w:t>Ding, C., &amp; He, X. (2023). K-means Clustering via Principal Component Analysis. [PDF]. Available: https://ranger.uta.edu/~chqding/papers/KmeansPCA1.pdf</w:t>
      </w:r>
    </w:p>
    <w:p w14:paraId="46B439D6" w14:textId="10A2AE62" w:rsidR="00040993" w:rsidRDefault="00040993" w:rsidP="00040993">
      <w:pPr>
        <w:pStyle w:val="ListParagraph"/>
        <w:numPr>
          <w:ilvl w:val="0"/>
          <w:numId w:val="26"/>
        </w:numPr>
        <w:spacing w:after="200"/>
        <w:rPr>
          <w:bCs/>
          <w:iCs/>
        </w:rPr>
      </w:pPr>
      <w:r w:rsidRPr="00040993">
        <w:rPr>
          <w:bCs/>
          <w:iCs/>
        </w:rPr>
        <w:t xml:space="preserve">365 Data Science. (2021). How to Combine PCA and K-means Clustering in Python? [Online]. Available: </w:t>
      </w:r>
      <w:hyperlink r:id="rId38" w:history="1">
        <w:r w:rsidRPr="00F44EE0">
          <w:rPr>
            <w:rStyle w:val="Hyperlink"/>
            <w:bCs/>
            <w:iCs/>
          </w:rPr>
          <w:t>https://365datascience.com/tutorials/python-tutorials/pca-k-means/</w:t>
        </w:r>
      </w:hyperlink>
    </w:p>
    <w:p w14:paraId="0E61C98E" w14:textId="0D3351BC" w:rsidR="00040993" w:rsidRPr="00040993" w:rsidRDefault="00040993" w:rsidP="00040993">
      <w:pPr>
        <w:pStyle w:val="ListParagraph"/>
        <w:numPr>
          <w:ilvl w:val="0"/>
          <w:numId w:val="26"/>
        </w:numPr>
        <w:spacing w:after="200"/>
        <w:rPr>
          <w:bCs/>
          <w:iCs/>
        </w:rPr>
      </w:pPr>
      <w:r w:rsidRPr="00040993">
        <w:rPr>
          <w:bCs/>
          <w:iCs/>
        </w:rPr>
        <w:t>implilearn. (2023). Data Visualization in Python: Overview, Libraries &amp; Graphs. [Online]. Available: https://www.simplilearn.com/tutorials/python-tutorial/data-visualization-in-python</w:t>
      </w:r>
    </w:p>
    <w:p w14:paraId="587DF426" w14:textId="1E164F77" w:rsidR="00040993" w:rsidRPr="00040993" w:rsidRDefault="00040993" w:rsidP="00040993">
      <w:pPr>
        <w:pStyle w:val="ListParagraph"/>
        <w:numPr>
          <w:ilvl w:val="0"/>
          <w:numId w:val="26"/>
        </w:numPr>
        <w:spacing w:after="200"/>
        <w:rPr>
          <w:bCs/>
          <w:iCs/>
        </w:rPr>
      </w:pPr>
      <w:r w:rsidRPr="00040993">
        <w:rPr>
          <w:bCs/>
          <w:iCs/>
        </w:rPr>
        <w:t>Towards Data Science. (2020). Data Visualization with Python. [Online]. Available: https://towardsdatascience.com/data-visualization-with-python-8bc988e44f22</w:t>
      </w:r>
    </w:p>
    <w:p w14:paraId="014CE149" w14:textId="512B5A5C" w:rsidR="00040993" w:rsidRPr="00040993" w:rsidRDefault="00040993" w:rsidP="00040993">
      <w:pPr>
        <w:pStyle w:val="ListParagraph"/>
        <w:numPr>
          <w:ilvl w:val="0"/>
          <w:numId w:val="26"/>
        </w:numPr>
        <w:spacing w:after="200"/>
        <w:rPr>
          <w:bCs/>
          <w:iCs/>
        </w:rPr>
      </w:pPr>
      <w:r>
        <w:rPr>
          <w:bCs/>
          <w:iCs/>
        </w:rPr>
        <w:t>M</w:t>
      </w:r>
      <w:r w:rsidRPr="00040993">
        <w:rPr>
          <w:bCs/>
          <w:iCs/>
        </w:rPr>
        <w:t>achineLearningMastery.com. (2022). Data Visualization in Python with matplotlib, Seaborn, and Bokeh. [Online]. Available: https://machinelearningmastery.com/data-visualization-in-python-with-matplotlib-seaborn-and-bokeh/</w:t>
      </w:r>
    </w:p>
    <w:sectPr w:rsidR="00040993" w:rsidRPr="00040993" w:rsidSect="00C3699D">
      <w:headerReference w:type="even" r:id="rId39"/>
      <w:headerReference w:type="default" r:id="rId40"/>
      <w:footerReference w:type="even" r:id="rId41"/>
      <w:headerReference w:type="first" r:id="rId42"/>
      <w:pgSz w:w="12240" w:h="15840" w:code="1"/>
      <w:pgMar w:top="1152" w:right="720" w:bottom="720" w:left="720"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09BA5" w14:textId="77777777" w:rsidR="003079E2" w:rsidRDefault="003079E2" w:rsidP="007057F4">
      <w:r>
        <w:separator/>
      </w:r>
    </w:p>
  </w:endnote>
  <w:endnote w:type="continuationSeparator" w:id="0">
    <w:p w14:paraId="5B4ADB04" w14:textId="77777777" w:rsidR="003079E2" w:rsidRDefault="003079E2"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C408B" w14:textId="77777777" w:rsidR="00136006" w:rsidRDefault="00000000" w:rsidP="007057F4">
    <w:pPr>
      <w:pStyle w:val="Footer"/>
    </w:pPr>
    <w:sdt>
      <w:sdtPr>
        <w:rPr>
          <w:rFonts w:asciiTheme="majorHAnsi" w:eastAsiaTheme="majorEastAsia" w:hAnsiTheme="majorHAnsi" w:cstheme="majorBidi"/>
        </w:rPr>
        <w:id w:val="306900621"/>
        <w:placeholder>
          <w:docPart w:val="93AD1106104345B3A2F45F2ABD74AB6D"/>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B7693" w14:textId="77777777" w:rsidR="003079E2" w:rsidRDefault="003079E2" w:rsidP="007057F4">
      <w:r>
        <w:separator/>
      </w:r>
    </w:p>
  </w:footnote>
  <w:footnote w:type="continuationSeparator" w:id="0">
    <w:p w14:paraId="43A906F4" w14:textId="77777777" w:rsidR="003079E2" w:rsidRDefault="003079E2"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EE56" w14:textId="77777777" w:rsidR="00136006" w:rsidRDefault="0049185C" w:rsidP="007057F4">
    <w:pPr>
      <w:pStyle w:val="Header"/>
    </w:pPr>
    <w:r>
      <w:t>Adventure Works Marketing Plan</w:t>
    </w:r>
  </w:p>
  <w:p w14:paraId="30284810"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60A55BC9" w14:textId="77777777" w:rsidTr="007057F4">
      <w:trPr>
        <w:trHeight w:val="1712"/>
      </w:trPr>
      <w:tc>
        <w:tcPr>
          <w:tcW w:w="12311" w:type="dxa"/>
          <w:tcBorders>
            <w:top w:val="nil"/>
            <w:left w:val="nil"/>
            <w:bottom w:val="nil"/>
            <w:right w:val="nil"/>
          </w:tcBorders>
        </w:tcPr>
        <w:p w14:paraId="75C9FABF"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7722630B" wp14:editId="7D3E872B">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318410ED"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328A26D2"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22630B" id="_x0000_t202" coordsize="21600,21600" o:spt="202" path="m,l,21600r21600,l21600,xe">
                    <v:stroke joinstyle="miter"/>
                    <v:path gradientshapeok="t" o:connecttype="rect"/>
                  </v:shapetype>
                  <v:shape id="Text Box 21" o:spid="_x0000_s103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318410ED"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328A26D2"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62D4654B" wp14:editId="47E780EB">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23B4FE5E"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I3ZqdMUFgAAFBYAABQAAABkcnMvbWVkaWEvaW1hZ2UxLnBuZ4lQ&#10;TkcNChoKAAAADUlIRFIAAAVQAAABOAgGAAAAvZbYbAAAAAFzUkdCAK7OHOkAAAAEZ0FNQQAAsY8L&#10;/GEFAAAACXBIWXMAADsOAAA7DgHMtqGDAAAVqUlEQVR4Xu3ah7elZ1nG4SAiiAgiRboRRASRIlWR&#10;IoKIIFKkiyAiiBSpStMRRCDMnHfvQ0IgFCOCCEFalNAik9nvtycDDNKCQASSmf1++yQBAlJEihkh&#10;ebKSkExyyi5fue61rn/it+5DBjvXDh1U9QEAAAAAAM6RcvnAMNfXE1ABAAAAAM4vl7NSLo885AcT&#10;UAEAAAAAzpNyffTZ8fQHE1ABAAAAAM6Rcjl1kNfuEvlUQAUAAAAAOFfK9fMjnZ4zARUAAAAAoD6Q&#10;qnpXyvuuH+n0nAmoAAAAAADfl8ujI5ueNwEVAAAAAOi7lMvrjznmwKUjm543ARUAAAAA6LNU1ZOU&#10;y90imV5wAioAAAAA0GdpXL8wcumFJ6ACAAAAAH2Vcj0enji5YeTSC09ABQAAAAD6KuXJYyOVXvQE&#10;VAAAAACgj1JV3rh63MmXjVR60RNQAQAAAIC+SbmsDcb1PSKTHnwCKgAAAADQNymXl0QivfgJqAAA&#10;AABAn6Sq3jM4YXrjSKQXPwEVAAAAAOiX6eMjj17yBFQAAAAAoC9SVR9z1N768pFHL3kCKgAAAADQ&#10;B6mqz0jjyb0ija5vAioAAAAA0BPbI4uufwIqAAAAANB1qSp7h+O1m0YWXf8EVAAAAACg61JVPymS&#10;6MYmoAIAAAAAXZaq+q2re06+YiTRjU1ABQAAAAC6KlX1mYOq3Cdy6MYnoAIAAAAAXZWqMogUurkJ&#10;qAAAAABAF6Vcf3RQlVtECt3cBFQAAAAAoJNy/ZTIoJufgAoAAAAAdE3K9TuPzF+9cmTQzU9ABQAA&#10;AAC6JOXytUGe3j8S6NYmoAIAAAAAnTKevizy59YnoAIAAAAAXZFy+eTqnumtIn9ufQIqAAAAANAV&#10;KZdnRPqczQRUAAAAAKALUi7vWh1NrxbpczYTUAEAAACAtku5fHO4e+2BkT1nNwEVAAAAAGi7lOsj&#10;I3nOdgIqAAAAANBmKZdPD0aT20XynO0EVAAAAACgzVKePCty5+wnoAIAAAAAbZVyec8RHzz9GpE7&#10;Zz8BFQAAAABoo5TLtwej+qGROuczARUAAAAAaKOUy6sic85vAioAAAAA0Dapqk9Oo/oOkTnnNwEV&#10;AAAAAGif6XMjcc53AioAAAAA0CYpT45f3TO5TiTO+U5ABQAAAADaIlXle2k0eUTkzflPQAUAAAAA&#10;2iJV9WsjbS5mAioAAAAA0AYply8MxtM7RdpczARUAAAAAKAN0qhsi6y5uAmoAAAAAEDTpareOdh5&#10;yqGRNRc3ARUAAAAAaL7yqEiai52ACgAAAAA0WRqV1x04cOBSkTQXOwEVAAAAAGiqVJV9adfkrpEz&#10;Fz8BFQAAAABosBdEylzOBFQAAAAAoIlSVfJqdfoNImUuZwIqAAAAANBEqdr/mMiYy5uACgAAAAA0&#10;Ti5vOGrv3stExlzeBFQAAAAAoElSLvUw13ePhLncCagAAAAAQJOkqrwo8uXyJ6ACAAAAAE2Rcr17&#10;UJUbRb5c/gRUAAAAAKAx8vRxkS6bMQEVAAAAAGiClOs3Hb3zlMtFumzGBFQAAAAAYNlSVZ82yJN7&#10;RrZszgRUAAAAAGDpcjkskmWzJqACAAAAAMuUcvnQ6mh6k0iWzZqACgAAAAAsU8rlCZErmzcBFQAA&#10;AABYorccsfP0K0SubN4EVAAAAABgGVKuvzQcl3tHqmzmBFQAAAAAYBlSnqxEpmzuBFQAAAAAYPHK&#10;R4ajyc0iUzZ3AioAAAAAsHDj+smRKJs9ARUAAAAAWKSUy9uP2nvmlSJRNnsCKgAAAACwKKmqvzIY&#10;1feNPNn8CagAAAAAwOJMh5Em2zEBFQAAAABYhFTVH18dl1tGmmzHBFQAAAAAYDHK0yJLtmcCKgAA&#10;AACwAMce/v5ylciS7ZmACgAAAADMU6rK14fV9AGRJNs1ARUAAAAAmLMjIke2bwIqAAAAADBHJw3H&#10;+28TObJ9E1ABAAAAgPkpz4wU2c4JqAAAAADAPKSqHHfkeO3qkSLbOQEVAAAAAJi1lMu3BlV5cGTI&#10;9k5ABQAAAABmLteviATZ7gmoAAAAAMAspVx/ZjWfdvtIkO2egAoAAAAAzFSunx35sf0TUAEAAACA&#10;mRlP33t4te9akR/bPwEVAAAAAJiFlOvvDHfXD4v02I0JqAAAAADATOTy6siO3ZmACgAAAABsVcrl&#10;c8Nc/3pkx+5MQAUAAAAAtmw8fV4kx25NQAUAAAAAtiTX//7yD5XrRnLs1gRUAAAAAGCzUi5nDfLk&#10;DyM3dm8CKgAAAACwWSlPjo7U2M0JqAAAAADAZqRcTlndPb1zpMZuTkAFAAAAADYl138TmbG7E1AB&#10;AAAAgI1Kuex62a61n4vM2N0JqAAAAADAhuXy6EiM3Z6ACgAAAABs0D9uO3DgRyIxdnsCKgAAAACw&#10;XinXk+G4/Gbkxe5PQAUAAAAA1ivlyQsjLfZjAioAAAAAsD6lOuyEyQ0jLfZjAioAAAAAsE5/Elmx&#10;PxNQAQAAAIBLknJ547aTTvqxyIr9mYAKAAAAAFyC6WDX/ntEUuzXBFQAAAAA4OKVF0dO7N8EVAAA&#10;AADgYFIue3aM61+MnNi/CagAAAAAwEGNyuMjJfZzAioAAAAAcBBv3nZsfflIif2cgAoAAAAA/LBU&#10;lTOG1fR3IiP2dwIqAAAAAHARtkdC7PcEVAAAAADgAnL94e3j/TeNhNjvCagAAAAAwPkNc/3EyIcm&#10;oAIAAAAA50pVeeth1Rd/MvKhCagAAAAAwNly/eVBVe4T6dB+MAEVAAAAADhbrlNkQzt3AioAAAAA&#10;kHL90ZU8uXlkQzt3AioAAAAAMMiTp0QytPNPQAUAAACAnsvlHS/O+64cydDOPwEVAAAAAPor5fLf&#10;w1zfL3Kh/fAEVAAAAADosVxeFqnQLmoCKgAAAAD01id25OmtIhXaRU1ABQAAAIB+Go6nT49MaAeb&#10;gAoAAAAAPZTLv+3YW181MqEdbAIqAAAAAPRN+cYwlwdGIrSLm4AKAAAAAL3z8siDdkkTUAEAAACg&#10;P1Iu/7mye+22kQftkiagAgAAAECPjOq/jDRo65mACgAAAAC98e6X7jzlGpEGbT0TUAEAAACg+1JV&#10;/+9wXB4SWdDWOwEVAAAAAPqgHBVJ0DYyARUAAAAAOu+zO3aVX4skaBuZgAoAAAAA3Tas6udEDrSN&#10;TkAFAAAAgE57/8ruL107cqBtdAIqAAAAAHTWd4fV9A8iBdpmJqACAAAAQFeV10QGtM1OQAUAAACA&#10;LiqfT1V9x8iAttkJqAAAAADQReWvIwHaViagAgAAAEDH5PoD28fTn40EaFuZgAoAAAAA3TLM00dG&#10;/rOtTkAFAAAAgE75h0h/NosJqAAAAADQDakq+1aqyW9E+rNZTEAFAAAAgG4YjuvnR/azWU1ABQAA&#10;AIAOyGWU8mnXj+xns5qACgAAAADtN8z1H0fys1lOQAUAAACAlsvlDdt2HvjRSH42ywmoAAAAANBi&#10;uS5pd7lb5D6b9QRUAAAAAGixXP4uUp/NYwIqAAAAALRTypPdO0blFyL12TwmoAIAAABAO63kyeMi&#10;89m8JqACAAAAQAvl+p9XTz7rspH5bF4TUAEAAACgXVIup62Mpr8dic/mOQEVAAAAAFoml8Mi79m8&#10;J6ACAAAAQKt8cPvo1JtE3rN5T0AFAAAAgPZYGZc/i7Rni5iACgAAAAAtkctbtr937Sci7dkiJqAC&#10;AAAAQBuUL+4YlXtH1rNFTUAFAAAAgFbYEUnPFjkBFQAAAAAaLpePrOze/8uR9GyRE1ABAAAAoNlW&#10;RpMnR86zRU9ABQAAAIAmK297yfs/f6XIebboCagAAAAA0Ewpl6+kqv69SHm2jAmoAAAAANBQozKM&#10;jGfLmoAKAAAAAI30sR0nlFtGxrNlTUAFAAAAgOZJ1fSpkfBsmRNQAQAAAKBxjl3Zvf+nI+HZMieg&#10;AgAAAECD5PprK9XkAZHvbNkTUAEAAACgScrhke6sCRNQAQAAAKApykmpmt460p01YQIqAAAAADTD&#10;SlWeGdnOmjIBFQAAAAAaINfv2j7+3NUj21lTJqACAAAAwJLl+n9SLg+KZGdNmoAKAAAAAEuWJ6+I&#10;XGdNm4AKAAAAAMtUPr2SJ7ePXGdNm4AKAAAAAMuTcv2sSHXWxAmoAAAAALAkubw37TrjmpHqrIkT&#10;UAEAAABgKb69kuuHRaazpk5ABQAAAIDFG46nr4pEZ02egAoAAAAAC5br/0q76ztEorMmT0AFAAAA&#10;gMVayeV5kees6RNQAQAAAGChjt+xq1w38pw1fQIqAAAAACxILv+XxtNHRJqzNkxABQAAAIAFyfXf&#10;R5aztkxABQAAAICF+MLKaP+dI8tZWyagAgAAAMD8papsiyRnbZqACgAAAADzVk4YnLh2aCQ5a9ME&#10;VAAAAACYr5VR+aPIcda2CagAAAAAMD/Dqn7dtm0HfiRynLVtAioAAAAAzM3+NF67a6Q4a+MEVAAA&#10;AACYj1TVfxsZzto6ARUAAAAA5mGaV3bv//nIcNbWCagAAAAAMHupqh8TCc7aPAEVAAAAAGat/NNR&#10;ew9cJhKctXkCKgAAAADMUC7TVNW/FfnN2j4BFQAAAABmJ1XTF0V6sy5MQAUAAACAmTlxUJUbRXqz&#10;LkxABQAAAIDZSFX508hu1pUJqAAAAAAwC5M3r+ze/+OR3awrE1ABAAAAYItyOX2Qp/eM5GZdmoAK&#10;AAAAAFuTcv3SyG3WtQmoAAAAALAFuXw45bVfitxmXZuACgAAAACbt5LrJ0Zqsy5OQAUAAACAzUm5&#10;/pcjTjr9CpHarIsTUAEAAABgE3L5csrldyOzWVcnoAIAAADAxq3kkiKxWZcnoAIAAADABuX6P1by&#10;5OaR2KzLE1ABAAAAYGNSrv888pp1fQIqAAAAAKzfSi7vGOw85acir1nXJ6ACAAAAwLp9dSXvv1+k&#10;NevDBFQAAAAAWJ9UldXIataXCagAAAAAsA65fCLtqn8lspr1ZQIqAAAAAFyylVyeHknN+jQBFQAA&#10;AAAuXqrqf92xs75qJDXr0wRUAAAAALgYuXwjjae/HznN+jYBFQAAAAAOLuX65ZHSrI8TUAEAAADg&#10;YMqnVnbtv22kNOvjBFQAAAAAuGipqv8iMpr1dQIqAAAAAFxYyuXdwxNP+5nIaNbXCagAAAAAcCHf&#10;WhmVh0RCsz5PQAUAAACAC0pV/crIZ9b3CagAAAAAcAGfHVTlVyOfWd8noAIAAADAeVI1eU6kMzMB&#10;FQAAAADOlaryvpXj91870pmZgAoAAAAA5yjfTVX98MhmZudMQAUAAACAs9+nr4lkZnbeBFQAAAAA&#10;ei/Xn0tVfcdIZmbnTUAFAAAAoO9SLn8VuczsghNQAQAAAOizlMsHhrm+XuQyswtOQAUAAACgv8pZ&#10;KZdHRiozu/AEVAAAAAD6KuX66MhkZhc9ARUAAACAXsrl1EFeu0tkMrOLnoAKAAAAQB+lXD8/EpnZ&#10;wSegAgAAANA3qap3pbzv+pHIzA4+ARUAAACA3hmXR0ceM7v4CagAAAAA9EnK5fXHHDhw6chjZhc/&#10;ARUAAACAHpmkXO4WaczskiegAgAAANAXaVy/MLKY2fomoAIAAADQBynX4+GJZ9wwspjZ+iagAgAA&#10;ANAHKU8eG0nMbP0TUAEAAADoulSVN64ed/JlI4mZrX8CKgAAAADdVtYG4/oekcPMNjYBFQAAAIAu&#10;S7m8JFKY2cYnoAIAAADQVamq9wxOmN44UpjZxiegAgAAANBd08dHBjPb3ARUAAAAALooVfUxR+2t&#10;Lx8ZzGxzE1ABAAAA6JxcvpjGk3tFAjPb/ARUAAAAADpoe+Qvs61NQAUAAACgS1JV9g7HazeN/GW2&#10;tQmoAAAAAHRJquonRfoy2/oEVAAAAAC6Io3K21b3nHzFSF9mW5+ACgAAAEAXpKo+c1CV+0T2MpvN&#10;BFQAAAAAuiBVZRDJy2x2E1ABAAAAaLtUlY8NqnKLSF5ms5uACgAAAEDbpdHkqZG7zGY7ARUAAACA&#10;Nku5fueR+atXjtxlNtsJqAAAAAC0Vcrla4M8vX+kLrPZT0AFAAAAoK1SVQ6PzGU2nwmoAAAAALRR&#10;yvUnU7Xv1pG5zOYzARUAAACANkq5PCMSl9n8JqACAAAA0DYpl3etjqZXi8RlNr8JqAAAAAC0Scrl&#10;m9/3oMhbZvOdgAoAAABAm6RcHxlpy2z+E1ABAAAAaIuUy6cHo8ntIm2ZzX8CKgAAAABtkfLkWZG1&#10;zBYzARUAAACANkhVeU/adeo1I2uZLWYCKgAAAABNl3L59mBUPzSSltniJqACAAAA0HQpl1dFzjJb&#10;7ARUAAAAAJosVfXJaVTfIXKW2WInoAIAAADQbNPnRsoyW/wEVAAAAACaKuX6+NU9k+tEyjJb/ARU&#10;AAAAAJooVfX30mjyiMhYZsuZgAoAAABAE6Wqfm0kLLPlTUAFAAAAoGlSLl8YjKd3ioRltrwJqAAA&#10;AAA0TRqVbZGvzJY7ARUAAACAJklVvXOw85RDI1+ZLXcCKgAAAADNUh4V6cps+RNQAQAAAGiKVJXX&#10;HThw4FKRrsyWPwEVAAAAgCZIVdmXdk3uGtnKrBkTUAEAAABoiBdEsjJrzgRUAAAAAJYtVSWvVqff&#10;IJKVWXMmoAIAAACwbKmqHxO5yqxZE1ABAAAAWKo8fcNRe/deJnKVWbMmoAIAAACwLCnX9TDXd49U&#10;Zda8CagAAAAALEuqyosiU5k1cwIqAAAAAMuQcr17UJUbRaYya+YEVAAAAACWIk8fF4nKrLkTUAEA&#10;AABYtJTrNx2985TLRaIya+4EVAAAAAAWKVX1aYM8uWfkKbNmT0AFAAAAYKHG5bBIU2bNn4AKAAAA&#10;wKKkXD60umd6k0hTZs2fgAoAAADAoqRcnhBZyqwdE1ABAAAAWJC3HLHz9CtEljJrxwRUAAAAAOYt&#10;5fpLw/HavSNJmbVnAioAAAAA85ZyvRI5yqxdE1ABAAAAmK/pR4ajyc0iR5m1awIqAAAAAHM1rp8c&#10;KcqsfRNQAQAAAJiXlMvbj9p75pUiRZm1bwIqAAAAAPOQqvorg1F938hQZu2cgAoAAADAfEyHkaDM&#10;2jsBFQAAAIBZS1X98dVxuWUkKLP2TkAFAAAAYPbK0yI/mbV7AioAAAAAM3bs4R8sV4n8ZNbuCagA&#10;AAAAzEqqyteH1fQBkZ7M2j8BFQAAAIAZOiKyk1k3JqACAAAAMAspl08Nx9PbRHYy68YEVAAAAABm&#10;Y+2ZkZzMujMBFQAAAICtSlU57sjx2tUjOZl1ZwIqAAAAAFuRqvKtQVUeHLnJrFsTUAEAAADYijQq&#10;r4zUZNa9CagAAAAAbFbK9WdW82m3j9Rk1r0JqAAAAABsWq6fHZnJrJsTUAEAAADYjFSV9x1e7btW&#10;ZCazbk5ABQAAAGCjUq6/k6r9D4/EZNbdCagAAAAAbFgur468ZNbhHXLI/wMw/J22MlxlAgAAAABJ&#10;RU5ErkJgglBLAwQKAAAAAAAAACEAv0vePvgAAAD4AAAAFAAAAGRycy9tZWRpYS9pbWFnZTIuc3Zn&#10;PHN2ZyB2ZXJzaW9uPSIxLjEiIHdpZHRoPSIzNDAiIGhlaWdodD0iNzguMSIgdmlld0JveD0iMCAw&#10;IDM0MCA3OC4xIiB4bWxucz0iaHR0cDovL3d3dy53My5vcmcvMjAwMC9zdmciIHhtbG5zOnhsaW5r&#10;PSJodHRwOi8vd3d3LnczLm9yZy8xOTk5L3hsaW5rIiBvdmVyZmxvdz0iaGlkZGVuIj48ZGVmcz48&#10;L2RlZnM+PHBhdGggZD0iIE0gMCAwIEwgMzQwIDAgTCAyOTMuNSA3OC4xIEwgMCA3OC4xIFoiIGZp&#10;bGw9IiM4RkM0RTUiLz48L3N2Zz5QSwMECgAAAAAAAAAhAPB3mpAUJAAAFCQAABQAAABkcnMvbWVk&#10;aWEvaW1hZ2UzLnBuZ4lQTkcNChoKAAAADUlIRFIAAAFQAAAB5AgGAAAAaLN3ugAAAAFzUkdCAK7O&#10;HOkAAAAEZ0FNQQAAsY8L/GEFAAAACXBIWXMAADsOAAA7DgHMtqGDAAAjqUlEQVR4Xu3d779nU/3/&#10;8SEiopRITY2mM+e99j7moJM5Z++1j7f8akSkTKKUUiJFREQcIhozZ6+1z4zJRImUUvpFSokU+ZXS&#10;75Q+/4rv2tPr0pnX5dd3r9vtcb/dntf388pz1j6z33uvAID/X4o63JTyf3kmnic1AMBWUXenuDr8&#10;Wx+noSfeubradIBUAQA7h8zGA9N43qWP0+DzQlmHk6UKANhKp8/zlWHKJPFGqQEAtoqqO9z58LA+&#10;TgOPD4+4ppuRKgBgy/l4gzpOGcT57gKpAQC2XBNPSqe4f2rjNPSkU/Pdbr49SKoAgJ3J8eb90+nz&#10;Dm2chp40ni+maz9VqgCALdd052rjlEPSgG6UGgBga7KJ04WPD2njNPSkk+dj5fzSOqkCALbSeF6n&#10;jVMWacKFUgMAbBU+nODq+Dd1nIYeH+6ZWNetlCoAYGdtc9N+rg63q+OUQUZVe5pUAQBb6db9HG2Y&#10;MsnmFSte2kWqAICdwrdT6db9QWWYMkh8PJ2cK6kCALbSAF2jj9Pwk4b/YqkBALZc3R6fhujPy4cp&#10;h6TxvLeoNq2SKgBgZ2Jdt28aou3LhymjnC5VAMBWWYezlVHKJDGMxwu7SRUAsDNZLbk0RPfvPExZ&#10;5MnSx0aqAICtNEJXLRulfOK7S6UGANgqqniM8+GP6jgNPu19a5p2tVQBADvT05v2dr7dpo/T8DPy&#10;8UypAgC2iqY7SxumHJJOzUsT67s9pAoA2CmOjGvSCP1YG6ehJ133M67pxlIFAGw5H6/QximHpAG9&#10;XGoAgK2RD0cVPj6rjdPQs+PUPBvXSBUAsLNqvLBnGqIty4cpm1TtWVIFAGyVPp6pDlMeuWVmZvte&#10;UgUA7Kxt2tVFHe9ThimDxOfKqj1aqgCArTREl+08TLkkXik1AMBWUbfzro5P6eM0+Nw/WW12UgUA&#10;7MzMbN/d1SEqw5RFRnU4W6oAgK00QqcvH6Vckk7Nt47qjftIFQCwU1RbV+14W7syTkNPuu7nnY/H&#10;SRUAsJVu3S/RximHpPG8WmoAgK1R1dWFD09o4zT0pNPng/0XQqUKAFha2DUN0KI2TlnEx3OkCADY&#10;KpvuNHWYcogPtx06Dq+WKgBgZ+24W5lG6B51nIYeH/6axn+9VAEAW+n29yJ1nHKID9dKDQCwVTRh&#10;1vnwW3Wchh4fHpps4rRUAQBbzseb1XHKIK5pz5UaAGArjeep6fT5ojZOQ0+67m+4I7a8VqoAgB03&#10;3x6UBvRubZyGnnTd/3BVe6JUAQBbaYQ+rY1TDnF1vF5qAICtUd2+vajjo9o4DT2uDg8X1ebDpQoA&#10;2EpDdNPyYcoo50sNALBV1uHkdPp8QRmmDBLvnK42HSBVAMDOdLXtgH6E9HEaeuIL/fhLFQCwlYbo&#10;/J2HKZfEG6UGANgqqu7wHf8Bo47T0BMf7f/jS6oAgC1XtTfo4zT89I9cSQ0AsOWqpRP7h8+1cRp6&#10;+of9+4f+pQoA2Ol/7tj/7FEbp6Gn/5lpGtBTpQoA2HJNd642TjnE+W6j1AAAW/2r3vpXvmnjNPTs&#10;eMVeE2alCgDYKny8ThunLOLjRVIDAGz1n7noP3ehjtPQ48M9E+u6lVIFAOz0H1hLJ7jb1HHKIGXV&#10;nSZVAMBW/4lfbZgyyeYVK17aRaoAgJ3Ct1Oujg8qw5RDnhhVXS1VAMCWq8M1yjBlkXTtl0gNALDl&#10;fDyuqOPz2jgNPenUfG9RbVolVQDAzqjeuE8aoVu1ccokp0sVALA1qsPZyihlkhjG44XdpAoA2Jms&#10;llwaovt3HqYcEp8s6nZeqgCArTREV+08TNnkMqkBALbKaunowsfnlGHKIPG+NU27WqoAgJ2Zme17&#10;FT7coo/T8DPy8UypAgC2iqY7SxumLOLj0sT6bg+pAgB2iiPjGufDj9VxGnp8eGbkw1FSBQBsOR+v&#10;UMcpg/TXLjUAwJZrunF/itPGaejZcWpOp2epAgB2+r8b9n8/1MYpizTdWVIFAGz1/3OtDlMO8eGW&#10;/skBqQIAdvpnJvtnJ9VxGnr6Z1WreIxUAQBbaYgu22mY8slVUgMAbJU+Nv/73bg6TkPP/f3v9aUK&#10;ANjp31TUv7FIGaYs0r8pSqoAgK00QqcvH6Vc0r+jdFTfvo9UAQA7/Vvad7ytXRmn4Sc+7+r2eKkC&#10;ALb67wTp4zT89N9nkhoAYCsNUJVOcY9r4zT07PgyqG+npAoAWHpplzREm5cPUzbx8RwpAgC2yqo9&#10;TR2mHOLjbYeOw6ulCgDYmVjXrSx8uEcdp6HHh7+mnCBVAMBW4duL1HHKIT5eJzUAwFY5v7TO+fiY&#10;Ok5Djw8PTTZxWqoAgC3nu43qOGUQ13TnSg0AsJVOnqc6H17UxmnoSdf9DXfEltdKFQCw4+bbg9KA&#10;3q2N09CTrvsfroonSRUAsJVG6NPaOOUQV7U3SA0AsOWabqbw8RFtnIYeV4eHi6o7XKoAgK2ijjdq&#10;45RJzpcaAGCrrMPJaUBfUIYpg8Q7p6ttB0gVALAzXW06oB8hfZyGnn7021OkCgDYSkN0/s7DlE1u&#10;khoAYCvduh/m6vgrZZgySHx0VLdvlyoAYCuN5/X6OA0//SNXUgMAbLmqPbF/+Fwbp6Gnf9i/f+hf&#10;qgCAnf7njv3PHrVxGnrSeL6Yrv29UgUAbLmmPVcbpxySBvRmqQEAtkZHbllb+PgLbZyGnnTy/G3R&#10;hFmpAgC2Ch+u1cYpi/h4kdQAAFtl063f8bkLbZyGHh/uWTvuVkoVALDTf2AtjdBt6jhlkLKJG6QK&#10;ANhKt7/naMOURXy7uGLFwq5SBQDspFv30vnwM3Wchh4fnhhVXS1VAMCW8/FqdZwyiKvDJVIDAGyl&#10;8TwujdDz2jgNPa6O9xbV1lVSBQDsjOqN+6QRulUbpxziqsUPSBUAsDWqw9naMOWQdGqOMzPbd5cq&#10;AGAnjeeoqONPtXEaetKp+amibuelCgDYSuN5pTZOmeQyqQEAtsqqPToN6HPKMGWQeN/apl0tVQDA&#10;zszM9r3SEN2y8zDlkbJuPyhVAMBWUbVnacOUSbasGi/sKVUAwE45t3XC+fgjZZiGHx+fHflwlFQB&#10;AFvOh8vVccogafivkBoAYMs13TgN6DPaOA09aTx/XBwZ10gVALAzsb7bI43nkjZOOSRd+4elCgDY&#10;Gvl4pjZMOSSdPrdNT2/aW6oAgJ3J+aW3FD78QBunoSedPP9YVPEYqQIAtgrfXaqNUx7prpIaAGCr&#10;9LFJQ/TkzsOURe6frJacVAEAO+Pxwm5FHYMyTFmkrBY/KlUAwFYaodOXj1JG2T6xrttXqgCAnXTr&#10;/mZXx+8pw5RD/uzq9nipAgC20nherAxTFnF1uEZqAICtNEBVUcfHtXEaetLwP1j4dkqqAICll3ZJ&#10;A7pZG6cckm7dPy5FAMDWqGpP04Yph6Thv31tc9N+UgUA7Eys61YWPn5HG6ehJ926/63w4QSpAgC2&#10;iiZcqI1TFvHxOqkBALbK+aV1zsfH1HEaenx8aLKJ01IFAGw5Hzaq45RBRj58UmoAgK108jw1DeiL&#10;2jgNPj7eMTnevL9UAQA7br49KI3nt9RxGnp8+Kdr4klSBQBsOd9doI5TBkkn5xukBgDYck03k05x&#10;j2jjNPSkU/PDRdUdLlUAwFZRxxu1ccoj3flSAwBsjepwchqiF3YepuHH1eGuQ2bjgVIFAOysrjYd&#10;kE5w39TGaehJ4/nvdO2nSBUAsJVu3c/TximT3CQ1AMBWWYfDXB1/pQxTBomPjuotb5cqAGArjef1&#10;+jgNP87HT0sNALDlqvbENKD/0MZp6HF1+HY6fb5BqgCAHXfEja9N4/l1bZyGn/hf58N7pQoA2Eon&#10;uE/o4zT8pFv3m6UGANgazS2uLXz8hTZOQ08az98WTZiVKgBgq/DhWm2csoiPF0kNALBVNovr04D+&#10;VR2ngSedPr87Nb/5TVIFAOysGodXpxPc17RxyiFlEzdIFQCwVfjuY9owZREfF1esWNhVqgCAnbLp&#10;SufDz9RxGnp8eGJUdbVUAQBbzser1XHKIK7uLpEaAGArjedxrg7Pa+M09KTr/v5oNhwsVQDAzqje&#10;uI/z3Ve1ccohroofkCoAYCudPj+iDVMOSafPODOzfXepAgB2RnUYFXX8qTZOQ4+r41NFvTQvVQDA&#10;VhrPK7VxyiSXSQ0AsFVW7dFpQJ9ThimH/HCq7t4qVQDAzszMwl5pPLcqw5RFyrr9oFQBAFtpPD+k&#10;DVMm2bJqfMeeUgUA7JRzixPOxx8pwzT8+PjsyIejpAoA2HI+XK6OUwZJw3+F1AAAW65ZHKcBfUYb&#10;p6EnjedPXLN5UqoAgJ2J9d0eaYQ6bZxySBr+D0sVALDlmnCGNkw5JA3/tunjNu0tVQDAzuT80lsK&#10;H36gjdPQk06efyyaeIxUAQBbhW8v1cYpizTdVVIDAGyVPjZpiJ7caZhyiA8PTM2GQqoAgJ3xeGG3&#10;NEKtOk4ZpKziR6UKANgqfPd+bZgyyfaJdd2+UgUA7KRb9ze7OnxPGaYc8mdXd8dLFQCw5ep4sTJM&#10;WSQN/zVSAwBspQGqUh7XxmnoSdf9c1fFQ6QKAJjaJZ0+N2njlENc3X5cegCArVEd36cNUw5Jp8/b&#10;1zbb9pMqAGBnzdziG4s6fkcbp6EnnZr/VvhwglQBAFtFFS7UximL+Hid1AAAW+Xc4jrn42PqOA0/&#10;v5zyi4dKFQCwVTTxK8owZZHSh09KDQCwVTThPen0+R9tnAYfH++YHG/eX6oAgJ1yvPX1zodvqeM0&#10;9Pj4T9fEk6QKANhyvr1AHacMkk7NN0gNALDlmm4mnT4f0cZp6Enj+Ws3175NqgCArTSeX9bGKYe4&#10;Kn5KagCArZHv3l34+C9tnIYeV8e7DpmNB0oVALAz0XSvS0P0zeXDlENcHf5d1N0pUgUAbBV1PE8b&#10;p0xyk9QAAFtlHQ5Lp7hfKcOUQ34zWcUjpAoA2Eq3v19ShimLlHX7GakBALbSrfu70unz79o4ZZBv&#10;j+otb5AqAGCnnFt8javj15VhyiDxv86H90oVALCVTp6f0Mdp+HE+3iw1AMDWaG5xbTrF/UIbp6En&#10;Df/vnF+ckyoAYCvdui9o45RD0q37Z6UGANgazYd3Fj7+RRunoSfdun93an7zm6QKANhZfez2V6Xx&#10;/Jo2TjmkbOIGqQIAtgofPqYNUxbxcXHFhg0vkyoAYKdsutL58DN1nIYeH38/2bReqgCALefbq9Vx&#10;yiAjHz8nNQDAVtEsHet8/JM2ToOPj98fzYaDpQoA2CnHW1+Zbt2/qo5TBnFV/IBUAQBb6eT5EW2Y&#10;coiru1iWCy+XKgBgZ1SHURqiny4fphzi6vB0UYUjpQoA2CrqeKU2Tnkkfl5qAICtqbp7RxqiP+w8&#10;TFnkh+n63ypVAMDOyrnFV6QT3FZlmLJIWXcflCoAYCuN54e0YcokW1aN79hTqgCAnXJuccLV8UfK&#10;MOWQP4zq7h1SBQBsuSpcrgxTFnE+fEFqAICt/rEf5+PT2jgNPem6f+KaLZNSBQDs9A+cpxHqtHHK&#10;Ien0+WGpAgC2XBPO0IYph6Th3zZ93Ka9pQoA2Jmc3/SWwocfaOM09KTx/FPRtMdKFQCwVfj2Um2c&#10;sogPX5QaAGBrqlny/QuH1XEaenx8YOrIUEgVALCzYcO9L0snuFYdpwxSNvGjUgUAbBW+e782TFnE&#10;x+0T67p9pQoA2Cl9fLOrw/fUcRp6fPjLqArvlCoAYMvV8WJ1nDJIuvYFqQEAtpzv5tLp83faOA09&#10;6bp/7qp4iFQBAFvpBLdJG6cc4uru41IDAGyN6vg+bZhySDp93r622bafVAEAO2vmFt9Y1PE72jgN&#10;PWk8/56u/V1SBQBsFVW4UBunTPIlqQEAtqaqeEQ6wf1GGaYc8sspv3SoVAEAW2k8v6IMUxYpffik&#10;1AAAW+nW/T3Ox/9o4zT4+HjH5Hj7/lIFAOyUR9z8eufDt9RxGnp8/NfIt++WKgBgy/n2AnWcMkga&#10;/i9LDQCw5ebbt6Vb919r4zT09NfdX79UAQBb/QlOG6cc4pr4KakBALb6vx32f0PUxmnoSafPuw6Z&#10;jQdKFQCwM9F0r0tD9M3lw5RD0qn5P/1TA1IFAGwVdXueNk55JH5FagCArf4XO2mIfrnzMGWR3/S/&#10;mJIqAGArjdCXlo1SNinr7jNSAwBs9W8r+t9bi/SBGni+Paq3vEGqAICdcm7xNa5uv64MUxbp31Mq&#10;VQDAVjp5fkIbphySrn2T1AAAW/03glwdf66N09CTxvN3/TeapAoA2Oq/UqmNUw5xPnxWagCArf77&#10;6IWPf9HGaehxPn53av6WN0kVALCzeuYrr0rj+TVtnLKIb98vVQDAVuHDx9RhyiE+tCs23PsyqQIA&#10;dqaODEU6fT6gjtPQ4+PvJ5vWSxUAsJVOcF9UxymDlD5+TmoAgK2iaY91Pv5JG6fBx8fvj8bhYKkC&#10;AHbK8dZXOh++qo5TBnFNOEOqAIAt59uPaMOUQ9KpuSvLhZdLFQCw45otk+kW+CfaOA09aTyfLqpw&#10;pFQBAFvp1v0L2jjlkfh5qQEAtkZ19440RH/YeZiyyA+n6u6tUgUA7KycW3xFGqGty0Ypo8QPSRUA&#10;sNUPkD5MWWRr/w+AVAEAO/2tbxqhHy4bpVzyh/5PD1IFAGz1//miDFMW6f/TS2oAgK3+sR9Xh6e1&#10;cRp8fPxJ/9iVVAEAO/0D566OnTpOGaR/4F+qAIAtV4UztGHKIf1PTfufnEoVALAzmg0H9y/d0MZp&#10;6NnxkpOmPVaqAICt/nVv2jhlER++KDUAwFb/ouH+hcPqOA09Pj7Qv+hZqgCAoQ33vqz/1IU6TjnE&#10;h49JEwCw1X9kTR2mHOLj1/qP3EkVALDTf963/8yvOk5Dj49/6T+vLFUAwJbz4bPqOGUQV8cFqQEA&#10;tpzv5lwdfqeN09CTxvPnroqHSBUAsJXGc5M2TjkkXfsnpAYA2BrV8X1FHf+rjdPQk06fXy/nFl8j&#10;VQDAzqje8oY0RN9ePkw5JJ08/56G/11SBQBslXX3GW2c8kj3JakBALamqnhEGqLf7DxMWeSXU37p&#10;UKkCALbS7e9XlGHKJPE8qQEAtooqvMf58B99nAafb0403eukCgDYOWQ2Huh8vEsZpuHHx3+NfPdu&#10;qQIAtlwTP6WOUwZJp+YvSw0AsOXm27el0+evtXEaevrr7q9fqgCArf4Ep41TDnG+vUBqAICtkW/f&#10;3f8NURunoScN/7fK8c2vlyoAYGdyvH3/NJ53aOM09KRb9/8UTXiPVAEAW6UPn9TGKYs08StSAwBs&#10;9b/YSUP0y52GKYf4+Jv+F1NSBQBspSH60k7DlEuqcKHUAABb/duK/vfWImWcBp/4nTVzi2+UKgBg&#10;Z22zbb80nrfr4zT89O8plSoAYMvV3ce1Ycohro6bpAYA2Oq/EZROnz/XxmnoSdf9u/4bTVIFAGz1&#10;X6nUximHpGu/WGoAgK3+++hpiP6yfJhySDp9fq/08c1SBQDsTKzr9i3quF0bpyziu/dLFQCwVVbx&#10;o+ow5RAf2g0b7n2ZVAEAO1OzoSh8fEAdp6HHx99PNUteqgCArXSC+6I6TjnEt5dKDQCwVTTtsc7H&#10;P6njNPT48IPJ+aW3SBUAsDN93Ka903huU8cpg7gmnCFVAMCW8+HD2jDlkDT8XVne+3KpAgB2XLN5&#10;Mo3QT7RxGnrSdT9dVOFIqQIAttLp8wvaOOUQV4XLpQYA2BrVi+9IQ/SH5cOUQ1wdf1TOLU5IFQCw&#10;s2p8x55piLYsH6Z8Ej8kVQDAVlm3H9SHKYfErSvnFl8hVQDAzlTdvTUN0Q93HqYs8od0/e+QKgBg&#10;q6jbzyvDlEnilVIDAGz1j/24Ojytj9Pg89NRHUZSBQDszMxs393VXVSGKYs4Hz8iVQDAlqviB7Rh&#10;yiHOh6+W462vlCoAYGc0Gw5OJ7jva+M09KTr/lPRLB0rVQDA1sjHz2njlEOcb6+WGgBga7Jpff/C&#10;YW2chp506/6zsulKqQIAhhYWdk3juaiNUxbx4WPSBABslU3coA5TDvHxa6uP3f4qqQIAdqbmN7/J&#10;+fhddZyGHh//MpoP75QqAGDL+fBZdZxyiA/XSg0AsOX84pyrw+/UcRp6fPzFaG5xrVQBAFvp1v1m&#10;dZwySBr+T0gNALCVbt3fW9Txv9o4DT2ujl8v5xZfI1UAwM6o3vKGNETfXj5MOSSdPP+ehv9dUgUA&#10;bI3q9jPaOOWQdPq8XmoAgK3JKh6Rhug3y4cph6TT56/KOhwmVQDAVhqim5YPUz6J50kNALBV1N0p&#10;6RT3b32cBp9vTjTd66QKANg5ZDYemMbzLmWYhh8f/zXy3bulCgDYclX8lDpOGWRUtzdKDQCw5eba&#10;tzkffq2N0+DjwyOu6WakCgDYcj7eoI5TBnG+vUBqAIAt18ST0inun9o4DT3p1Pytcrz19VIFAOxM&#10;jjfvX/h4hzZOQ086Nf+naMJ7pAoA2Cp9+KQ2TjkknT43Sg0AsLXGLx6ahuiXy4cph6TT52Pl3OI6&#10;qQIAttKt+3XaOGWRKlwoNQDAVuHDCa6Of1PHafCJ31kzt/hGqQIAdtY22/ZzdbhdH6fhZ1TH90kV&#10;ALDl6vbj2jDlkDT8m1OFXf7XBAAMuSoekkbo59o4DT2ujo+na6+kCgDYSgN0jTZOOSQN6MVSAwBs&#10;ubo7Pg3Rn5cPUw5J4/m90sc3SxUAsDOxrts3DdH25cOUTXz3fqkCALbKKn5UHaYsEsN4vLCbVAEA&#10;O1OzoSh8eEAfp8HnyXTr3kgVALBVNN1VyjDlEd9dKjUAwFbRxGOcD39Ux2no8eEHk/NLb5EqAGBn&#10;+rhNezsft6njlEFcE86QKgBgK508P6wNUw5J1740sb7bQ6oAgB3XbJ5Mp8+faOM09KTxfMY1i2Op&#10;AgC20nheoY1TDkkDernUAABbIx+OKnx8VhunoScN/4/KucUJqQIAdlaN79gzDdGW5cOUT+KHpAoA&#10;2Crr9oP6MGWRW2ZmFvaSKgBgZ6ru3ppG6IfLRimTxOfKqj1aqgCArTREl+08TLkkXik1AMBWUS/N&#10;uzo+pY/T0BN/OqrDSKoAgJ2Zme27uzpEfZyGH+fjR6QKANhyVfyANkw5JJ2abx3VG/eRKgBgZzQb&#10;Dk6nz+9r4zT0pOt+Pp0+j5MqAGDL1d0l2jjlkDSeV0sNALA1qrq68OEJbZyGHufDz8qmK6UKAFha&#10;2LXwcVEbpyziu49JEQCwVTZxgzpMOcSH2w4dh1dLFQCwMzW/+U3Ox++q4zT0+PDXdOu+XqoAgK10&#10;636ROk45xIdrpQYA2CqaMJtOn79Vx2no8fEXo7kta6UKANhK43mzOk4ZxNXhE1IDAGw5H97r6vhf&#10;bZyGnjSe33BHbHmtVAEAO6N64xvSCH1bG6ehJ43+P1zVnihVAMBWunX/tDZOOSQN6PVSAwBsjer2&#10;7UUdH9XGaehJ4/mrsg6HSRUAsJWG6Kblw5RP4nlSAwBsFXV7iqvDv/VxGnrinaurTQdIFQCwc8hs&#10;PDCN5136OA0+L6Rb95OlCgDYKurufGWYMkm8UWoAgK2i6g53Pjysj9PA48MjrulmpAoA2HI+3qCO&#10;UwZxvrtAagCALdfEk9Ip7p/aOA096dR8t5tvD5IqAGBncrx5/3T6vEMbp6EnjeeL6dpPlSoAYMs1&#10;3bnaOOWQNKAbpQYA2Jps4nTh40PaOA096eT5WDm/tE6qAICtNJ7XaeOURZpwodQAAFuFDye4Ov5N&#10;Haehx4d7JtZ1K6UKANhZ29y0n6vD7eo4ZZBR1Z4mVQDAVrp1P0cbpkyyecWKl3aRKgBgp/DtVLp1&#10;f1AZpgwSH08n50qqAICtNEDX6OM0/KThv1hqAIAtV7fHpyH68/JhyiFpPO8tqk2rpAoA2JlY1+2b&#10;hmj78mHKKKdLFQCwNarD2cooZZIYxuOF3aQKANiZrJZcGqL7dx6mLPJk6WMjVQDAVhqhq5aNUj7x&#10;3aVSAwBsFVU8xvnwR3WcBp/2vjVNu1qqAICd6elNezvfbtPHafgZ+XimVAEAW0XTnaUNUw5Jp+al&#10;ifXdHlIFAOwUR8Y1aYR+rI3T4OPDM67pxlIFAGw5H69QxymDpOG/XGoAgK2RD0cVPj6rjdPQs+PU&#10;PBvXSBUAsLNqvLBnGqIty4cpm1TtWVIFAGyVPp6pDlMeuWVmZvteUgUA7Kxt2tVFHe9ThimDxOfK&#10;qj1aqgCArTREl+08TLkkXik1AMBWUbfzro5P6eM0+Nw/WW12UgUA7MzMbN/d1SEqw5RF+jdFSRUA&#10;sJVG6PTlo5RL0qn51lG9cR+pAgB2imrrqh1va1fGaehJ1/288/E4qQIAttKt+yXaOOWQNJ5XSw0A&#10;sDWqurrw4QltnIaedPp8sP9CqFQBAEsLu6YBWtTGKYv4eI4UAQBbZdOdpg5TDvHxtkPH4dVSBQDs&#10;rB13K9Ot+z3qOA09Pvw1jf96qQIAttIJ7iJ1nHKID9dKDQCwVTRh1vnwW3Wchh4fHpps4rRUAQBb&#10;zseb1XHKIK5pz5UaAGArjeep6fT5ojZOQ0+67m+4I7a8VqoAgB033x6UBvRubZyGnnTd/3BVe6JU&#10;AQBbaYQ+rY1TDnF1vF5qAICtUd2+vajjo9o4DT2uDg8X1ebDpQoA2EpDdNPyYcoo50sNALBV1uHk&#10;dPp8QRmmDBLvnK42HSBVAMDOdLXtgH6E9HEaeuIL/fhLFQCwlYbo/J2HKZfEG6UGANgqqu7wHf8B&#10;o47T0BMf7f/jS6oAgC1XtTfo4zT89I9cSQ0AsOWqpRP7h8+1cRp6+of9+4f+pQoA2Ol/7tj/7FEb&#10;p6Gn/5lpGtBTpQoA2HJNd642TjnE+W6j1AAAW/2r3vpXvmnjNPTseMVeE2alCgDYKny8ThunLOLj&#10;RVIDAGz1n7noP3ehjtPQ48M9E+u6lVIFAOz0H1jrP7SmjlMGKavuNKkCALbSeJ6jDVMm2bxixUu7&#10;SBUAsFP4dsrV8UFlmHLIE6Oqq6UKANhydbhGGaYskq79EqkBALacj8cVdXxeG6ehJ52a7y2qTauk&#10;CgDYGdUb90kjdKs2TpnkdKkCALZGdThbGaVMEsN4vLCbVAEAO5PVkktDdP/OwzT8pFPzU0XdzksV&#10;ALCVhuiq5cOUUS6TGgBgq6yWji58fE4ZpgwS71vTtKulCgDYmZnZvlfhwy36OA0/Ix/PlCoAYKto&#10;urO0YcoiPi5NrO/2kCoAYKc4Mq5xPvxYHaehx4dnRz4cJVUAwJbz8Qp1nDJIf+1SAwBsuaYbp1Pc&#10;M9o4DT07Ts3p9CxVAMBO/3fD/u+H2jhlkaY7S6oAgK3+f67VYcohPtzSPzkgVQDATv/MZP/spDpO&#10;A0+6df9jUcVjpAoA2EpDdNnyYcooV0kNALBV+tik0+eTyjDlkPv73+tLFQCw07+pqH9jkTJMWaR/&#10;U5RUAQBbaYROXz5KuaR/R+movn0fqQIAdvq3tO94W7syThnkz65uj5cqAGCr/06QMkxZpP8+k9QA&#10;AFtpgKqijo9r4zT0pFPzg/0XQqUKAFh6aZc0RJuXD1M28fEcKQIAtsqqPU0dphzi422HjsOrpQoA&#10;2JlY160sfLhHHaeBx9Xhb+naT5AqAGCr8O1F2jhlER+vkxoAYKucX1rnfHxMHaehx4eHJps4LVUA&#10;wJbzYaM6ThnENd25UgMAbKWT56lpQF/UxmnoSdf9DXfEltdKFQCw4+bbg9KA3q2N09CTxvOfroon&#10;SRUAsJXG89PaOOUQV7U3SA0AsOWabqbw8RFtnIYeV4eHi6o7XKoAgK2ijjdq45RJzpcaAGCrrMPJ&#10;aUBfUIYpg8Q7p6ttB0gVALAzXW06oB8hfZyGnn7021OkCgDYSkN0/s7DlE1ukhoAYCvduh/m6vgr&#10;ZZgySHx0VLdvlyoAYCuN5/X6OA0//SNXUgMAbLmqPTGN0D+0cRp6+of9+4f+pQoA2Ol/7tj/7FEb&#10;p6EnjeeL6drfK1UAwJZr2nO1ccohaUBvlhoAYGt05Ja1hY+/0MZp6Enj+duiCbNSBQBsFT5cq41T&#10;FvHxIqkBALbKplufBvSv6jgNPT7cs3bcrZQqAGCn/8BaGqHb1HHKIGUTN0gVALCVbn/P0YYpi/h2&#10;ccWKhV2lCgDYSbfupfPhZ+o4DT0+PDGqulqqAIAt5+PV6jhlEFeHS6QGANhK43lcGqHntXEaelwd&#10;7y2qraukCgDYGdUb90kjdKs2TjnEVYsfkCoAYGtUh7O1Ycoh6dQcZ2a27y5VAMDQihX/D20XXoaJ&#10;3d9O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6iPH+gUTAAAFEwAAFAAAAGRycy9tZWRpYS9pbWFnZTUucG5niVBORw0KGgoAAAANSUhEUgAABEAA&#10;AAEMCAYAAADEXcP/AAAAAXNSR0IArs4c6QAAAARnQU1BAACxjwv8YQUAAAAJcEhZcwAAOw4AADsO&#10;Acy2oYMAABKaSURBVHhe7d3Xt21XXcBxivQgVXrvIIEgHaRJlQ7SpApCBEORKggYDE2aICAYEKQJ&#10;EqSDNCFvPN0xuCT7nvnL2udyBgzywF9xnUl+jNyszFvOObustfbnO8ZnjIxkn73XmnO+/OYDXEFa&#10;R7PZ7JQLLrjgNAAAAFiFHEel1RYRZ9QDeC4AAACsQo6j0uqKiAdX320dSAAAAFiGHEml1XThhRde&#10;sx68s/oHEQAAAJYpx1JpNdVD9/T+IQQAAIBly7FUWn4Rcdvq7NZBBAAAgGXK0VRafhHxitYhBAAA&#10;gGXL0VRabl3XPaAeuG/1DyAAAACsQo6n0vLa2dm5ej1s7+gfPgAAAFiVHFGl5TWfz5/SOnwAAACw&#10;KjmiSsvp0KFDt46IT7YOHwAAAKxKjqnScqqH7PT+oQMAAIBVyzFVWnz1gN0vIr7RP3QAAACwajmq&#10;SottNptdteu6t7cOHQAAAKxajqvSYuu67kmtAwcAAADrkOOqtLjOP//8W9bD9fH+YQMAAIB1yZFV&#10;WlwR8dLWYQMAAIB1yZFVWkyllPvUg/W1/kEDAACAdcqxVdp/R44cuXI9VG/tHzIAAABYtxxdpf1X&#10;D9QT+gcMAAAAhiBHV2l/lVJuFhEfbR0yAAAAWLccX6X9VUp5SeuAAQAAwBDk+Crtva7r7lUP01f7&#10;hwsAAACGIkdYaW8dOXLkivUgvaV/sAAAAGBIcoyV9tZ8Pn9c62ABAADAkOQYK+2+2Wx2k4j4SOtg&#10;AQAAwJDkKCvtvnqAXtQ/UAAAADBEOcpKu6senntGxFf6BwoAAACGKMdZaXd1Xfem1oECAACAIcpx&#10;Vjr5uq57TET8rHWgAAAAYIhypJVOroMHD96oHpwP9Q8SAAAADFmOtdLJFREvaB0kAAAAGLIca6UT&#10;V0o5tR6aL/UPEQAAAAxdjrbSiasH5g39AwQAAABjkKOtdPzqYXlURPykf4AAAABgDHK8lY7d1tbW&#10;DSLiA60DBAAAAGOQI6507Eopz2sdHgAAABiLHHGldl3X3a0elC/0Dw4AAACMSY65UruIeF3r4AAA&#10;AMCY5JgrXb75fP6IiPhR6+AAAADAmOSoK122884773qllPe1Dg0AAACMTY670mWrh+M5/cMCAAAA&#10;Y5XjrnRpEXGX6nOtAwMAAABjlCOvdGld172mdVgAAABgrHLklS6p67qHlVJ+0DosAAAAMFY59koX&#10;X378YUS8p3VQAAAAYMxy9JUu/t/+eFbrkAAAAMDY5eirTW97e/uO9UB8pn9AAAAAYApy/NWmVw/D&#10;q/qHAwAAAKYix19tcocOHXpIRHyvdUAAAABgCnIE1qY2m81OiYh3tQ4HAAAATEWOwdrUSinPaB0M&#10;AAAAmJIcg7WJdV13+3oIPt0/FAAAADA1OQprE4uIM1qHAgAAAKYmR2FtWqWUB0XEd1qHAgAAAKYm&#10;x2FtUgcOHLhmKeWs1oEAAACAKcqRWJtU3fin9Q8CAAAATFmOxNqUIuK21dmtwwAAAABTlWOxNqWu&#10;617eOggAAAAwZTkWaxPa2tp6QCnlW62DAAAAAFOWo7GmXtd1V4uIM1uHAAAAAKYux2NNvYh4SusA&#10;AAAAwCbI8VhT7vDhw7eqm/2J/uYDAADApsgRWVOubvTp/Y0HAACATZIjsqZaRNy3+npr8wEAAGBT&#10;5JisKXbgwIGrRMTbWxsPAAAAmyRHZU2xruue2Np0AAAA2DQ5KmtqdV13i7rBH+9vOAAAAGyiHJc1&#10;tSLipa0NBwAAgE2U47KmVCnl3hHxtdaGAwAAwCbKkVlT6ZxzzrlyKeWtrc0GAACATZVjs6ZS3dTH&#10;9zcZAAAANl2OzZpCpZSbRcRHWxsNAAAAmyxHZ02hrute3NpkAAAA2HQ5OmvsHTp06F6llK+2NhkA&#10;AAA2XY7PGnsR8ebWBgMAAAAuQCZRRDyutbkAAADAJXKE1lg7fPjwjetGfri/sQAAAMClcozWWKub&#10;+KL+pgIAAACXlWO0xlhE3KP6cmtjAQAAgEvlKK0xFhFvam0qAAAAcFk5SmtsdV336LqBP+1vKAAA&#10;AHB5OU5rTHVd90d18z7U30wAAACgLUdqjamu657f2kwAAACgLUdqjaWtra27R8SXWpsJAAAAtOVY&#10;rbFUN+31/U0EAAAAji/Hao2hiHhk9ZPWRgIAAADHlqO1ht7W1tYNuq57f2sTAQAAgOPL8VpDr+u6&#10;57Y2EAAAADixHK815Gaz2d0i4vOtDQQAAABOLEdsDbmIeG1r8wAAAICTkyO2hlop5RF1o37Y3zgA&#10;AADg5OWYrSG2s7Nz3bpJ/9zfNAAAAGB3ctTWEKsb9Jz+hgEAAAC7l6O2hlYp5c4R8Z+tTQMAAAB2&#10;J8dtDa1SymtaGwYAAADsXo7bGlJ1Yx5a/e/RGwUAAADsXY7cGkpd1/1hRLyntVkAAADA3uTYraE0&#10;n8+f2dooAAAAYO9y7NYQOnTo0B0j4jOtjQIAAAD2LkdvDaG6Ia/sbxAAAACwfzl6a91FxJ9W32tt&#10;EgAAALA/OX5rnc1ms1O6rntna4MAAACA/csRXOus67q/aG0OAAAAsBg5gmtdnX/++bePiE+1NgcA&#10;AABYjBzDta4i4m9bGwMAAAAsTo7hWkellAfVTfh2f1MAAACAxcpRXKvuN7/5zTXqBvxTf0MAAACA&#10;xctxXKuuLv7T+psBAAAALEeO41plpZTbRMS/tzYEAAAAWLwcybXKSikvb20GAAAAsBw5kmtV1UW/&#10;f/XNozcBAAAAWK4cy7WKuq67WkSc2doIAAAAYHlyNNcqms/nT25tAgAAALBcOZpr2c1ms1uVUj7R&#10;2gQAAABguXI817Kri/2y/uIDAAAAq5HjuZZZRNy3+nprAwAAAIDlyxFdy+rAgQNXqQv9tv7CAwAA&#10;AKuTY7qWVdd1T2wtPAAAALA6OaZrGf3yl7+8RUR8rLXwAAAAwOrkqK5lFBF/3Vp0AAAAYLVyVNei&#10;K6Xcuy7wOf0FBwAAAFYvx3UtsiNHjlypLu4/9BcbAAAAWI8c2bXI6sI+vr/QAAAAwPrkyK5FtbW1&#10;ddOI+NfWYgMAAADrkWO7FlUp5cWthQYAAADWJ8d2LaK6oKdV/330AgMAAADrl6O7FlFEvLm1yAAA&#10;AMB65eiu/Tafzx8bEc1FBgAAANYrx3ftp/POO+/GpZQPtxYYAAAAWL8c4bWf6kK+sL+wAAAAwHDk&#10;CK+9FhH3qL7cWlwAAABgGHKM116ri/jG/qICAAAAw5JjvPZS13WPLqX8tLWwAAAAwHDkKK/dFhE3&#10;rD7YWlQAAABgWHKc126LiOe3FhQAAAAYnhzntZu2trbuXhfvi/3FBAAAAIYpR3rtprpwr+8vJAAA&#10;ADBcOdLrZIuIR1Y/bi0mAAAAMEw51utkms1m14+I97cWEgAAABiuHO11MpVSnttaRAAAAGDYcrTX&#10;iaqLddeI+Hx/AQEAAIDhy/FeJyoiXttaQAAAAGD4crzX8ZrP5w+PiB+2FhAAAAAYvhzxdax+8Ytf&#10;XLcu1Hv7CwcAAACMR475OlYR8ezWwgEAAADjkWO+WpVS7lwX6bP9RQMAAADGJUd9taoL9Or+ggEA&#10;AADjk6O++tXFeWhEfL+/YAAAAMD45LivoyulXDsi3t1aMAAAAGB8cuTX0UXEM1uLBQAAAIxTjvz6&#10;ffP5/A51Yf6jv1AAAADAeOXYr99XF+WV/UUCAAAAxi3Hfl3U9vb2gyPiu62FAgAAAMYrR38dPHjw&#10;WhHxztYiAQAAAOOW47/qYjy9vzgAAADANOT4v9nVhbhdRHyqvzgAAADANOQVwGbXdd0rWosDAAAA&#10;TENeAWxu8/n8gRHx7dbiAAAAANOQ1wCb2c9//vNr1EV4R39RAAAAgGnJq4DNLCKe2loUAAAAYFry&#10;KmDzKqXcpi7AJ/sLAgAAAExPXgdsXvXl/6a/GAAAAMA05XXAZlVf/P4R8Y3+YgAAAADTlFcCm9Ns&#10;NrtqRPxjazEAAACAacprgc2plPLk1kIAAAAA05XXApvRfD6/ZX3pf+svAgAAADBteTWwGdUXfll/&#10;AQAAAIDpy6uB6be9vX2fiPif1iIAAAAA05bXA9Pu3HPP/YNSyttaCwAAAABMX14RTLv6ok/ovzgA&#10;AACwOfKKYLrVl7x5RHys/+IAAADA5shrgunWdd1LWi8OAAAAbI68Jphm8/n8TyLinNaLAwAAAJsj&#10;rwqm15lnnnml+oJv6b8wAAAAsHnyumB6RcSft14YAAAA2Dx5XTCttra2blpf7iP9lwUAAAA2U14Z&#10;TKv6Yn/Vf1EAAABgc+WVwXSqL3VaRHyl/6IAAADA5sprg+kUEX/felEAAABgc+W1wTQqpTy2vtTP&#10;+i8JAAAAbLa8Ohh/29vbN6ov9C/9FwQAAADI64PxV1/mhf2XAwAAALhIXh+Mu+3t7VMj4r9aLwgA&#10;AACQVwjjrpTyxtbLAQAAAFwkrxDGW32JR1X/d/RLAQAAABwtrxHGWUTcsPpg68UAAAAAfi+vEsZZ&#10;13XPa70UAAAAwNHyKmF8zefzPy6lfLH1UgAAAABHy+uE8RURr2u9EAAAAEBfXieMq4j4s+rHrRcC&#10;AAAA6MsrhfE0m82uXx/8ff0XAQAAADiWvFYYT/Wh/7L/EgAAAADHk9cK46g+8F0j4nP9lwAAAAA4&#10;nrxaGEcR8XetlwAAAAA4nrxaGH6llIfXB/5B/wUAAAAATiSvF4bd4cOHr1Mf9r39hwcAAAA4GXnF&#10;MOwi4tmthwcAAAA4GXnFMNwOHz58p4j4bOvhAQAAAE5GXjMMt1LKq1sPDgAAAHCy8pphmNUHfEhE&#10;fL//0AAAAAC7kVcNw6uUcu2IeHfroQEAAAB2I68bhlfXdc9oPTAAAADAbuV1w7Caz+d3qA/36f7D&#10;AgAAAOxFXjkMq4g4o/WwAAAAAHuRVw7DKSIeXB/sO/0HBQAAANirvHYYRgcPHrxWfaiz+g8JAAAA&#10;sB959TCM6gM9vf+AAAAAAPuVVw/rrz7M7SLi7P4DAgAAAOxXXj+sv4h4ResBAQAAAPYrrx/W29bW&#10;1gPrw3yr/3AAAAAAi5BXEOtrZ2fn6vVB3tF/MAAAAIBFyWuI9RURT209GAAAAMCi5DXEevrVr351&#10;64j4ZOvBAAAAABYlryLWU32A0/sPBAAAALBoeRWx+uqP3y8ivtF/IAAAAIBFy+uI1Tabza7add3b&#10;Ww8EAAAAsGh5JbHauq57UuthAAAAAJYhryRW13w+v2X94Y/3HwQAAABgWfJaYnVFxEtbDwIAAACw&#10;LHktsZpKKfepP/q1/kMAAAAALFNeTSy/I0eOXLn+4Fv7DwAAAACwbHk9sfzqjz2h/+MAAAAAq5DX&#10;E8ut/tDNI+Kj/R8HAAAAWIW8olhupZSXtH4cAAAAYBXyimJ5dV13r/pDX+3/MAAAAMCq5DXFcjpy&#10;5MgV64+8pf+jAAAAAKuUVxXLaT6fP671owAAAACrlFcVi29nZ+cmEfGR1o8CAAAArFJeVyy++uUv&#10;6v8YAAAAwDrkdcViq198z4j4Sv/HAAAAANYhrywWW9d1b2r9GAAAAMA65JXF4uq67jER8bPWjwEA&#10;AACsQ15bLKbt7e0b1S/9UP9HAAAAANYpry4WU0S8oPUjAAAAAOuUVxf7r5Ryav3CL/V/AAAAAGDd&#10;8vpi/9Uve0P/ywEAAACGIK8v9lf9okdFxE/6Xw4AAAAwBHmFsfd++9vf3iAiPtD6cgAAAIAhyGuM&#10;vVdKeV7riwEAAACGIq8x9lbXdXerX/KF/pcCAAAADEleZeytiHhd60sBAAAAhiSvMnbffD5/RET8&#10;qPWlAAAAAEOS1xm769e//vX1Sinva30hAAAAwNDklcbuqn/4nP4XAQAAAAxVXmmcfBFxl+pzrS8D&#10;AAAAGKK81jj5uq57TeuLAAAAAIYqrzVOrq7rHlZK+UHriwAAAACGKq82Ttzhw4evExHvaX0JAAAA&#10;wJDl9caJi4hntb4AAAAAYOjyeuP4bW1t3al++DP9PwYAAAAYg7ziOH71g6/q/yEAAADAWOQVx7Gr&#10;H3pIRHyv/4cAAAAAY5HXHO1+97vfnRIR72r9IQAAAMBY5FVHu1LKM1p/BAAAADAmedVx+bquu339&#10;wKf7fwAAAAAwNnndcfki4ozWHwAAAACMTV53XLb5fP6giPhO6w8AAAAAxiavPC7twgsvvGYp5azW&#10;hwEAAADGKK89Lq3+y6f1PwQAAAAwZnntcUkRcdvq7NYHAQAAAMYqrz4uqeu6l7c+BAAAADBmefVx&#10;8eXHA+q/+Gb/AwAAAABjd/Hlx87OztUj4szWBwAAAADG7uILkIh4Sus/AgAAAEzBFQ4dOnTr+g+f&#10;6P8HAAAAgKm46P/29vT+vwQAAACYkiuUUk6t/3AaAAAAwDRdcNr/A6fdQGTiCUqLAAAAAElFTkSu&#10;QmCCUEsDBAoAAAAAAAAAIQBgFFr6kgEAAJIBAAAUAAAAZHJzL21lZGlhL2ltYWdlNi5zdmc8c3Zn&#10;IHdpZHRoPSIyNzIiIGhlaWdodD0iNjYuNiIgdmlld0JveD0iMCAwIDI3MiA2Ni42IiB4bWxucz0i&#10;aHR0cDovL3d3dy53My5vcmcvMjAwMC9zdmciIHhtbG5zOnhsaW5rPSJodHRwOi8vd3d3LnczLm9y&#10;Zy8xOTk5L3hsaW5rIiBvdmVyZmxvdz0iaGlkZGVuIj48c3R5bGU+DQouTXNmdE9mY1RobV9CYWNr&#10;Z3JvdW5kMV9sdW1Nb2RfODVfRmlsbCB7DQogZmlsbDojRDlEOUQ5OyANCn0NCjwvc3R5bGU+DQo8&#10;ZGVmcz48L2RlZnM+PHBhdGggZD0iTTI3MiA2Ni42IDAgNjYuNiAzOS43IDAgMjcyIDBaIiBjbGFz&#10;cz0ic3QwIE1zZnRPZmNUaG1fQmFja2dyb3VuZDFfbHVtTW9kXzg1X0ZpbGwiIHN0cm9rZS1kYXNo&#10;b2Zmc2V0PSIxIiBmaWxsPSIjRDlEOUQ5IiBmaWxsLW9wYWNpdHk9IjAuNzQ5MDIiLz48L3N2Zz5Q&#10;SwMEFAAGAAgAAAAhAJqBIgPeAAAABgEAAA8AAABkcnMvZG93bnJldi54bWxMj0FrwkAQhe+F/odl&#10;Cr3VTVK1kmYjIm1PUlALxduYHZNgdjZk1yT++669tJeBx3u89022HE0jeupcbVlBPIlAEBdW11wq&#10;+Nq/Py1AOI+ssbFMCq7kYJnf32WYajvwlvqdL0UoYZeigsr7NpXSFRUZdBPbEgfvZDuDPsiulLrD&#10;IZSbRiZRNJcGaw4LFba0rqg47y5GwceAw+o5fus359P6etjPPr83MSn1+DCuXkF4Gv1fGG74AR3y&#10;wHS0F9ZONArCI/733rxkPpuCOCpIpskLyDyT//HzHwAAAP//AwBQSwMEFAAGAAgAAAAhABO+Jrnk&#10;AAAAtQMAABkAAABkcnMvX3JlbHMvZTJvRG9jLnhtbC5yZWxzvJPLasMwEEX3hf6DmH0t20lMKZGz&#10;KYVsS/oBgzSWRa0Hkhqav6+gFBpI3Z2WmmHOPVzQ/vBpF3ammIx3ArqmBUZOemWcFvB2enl4BJYy&#10;OoWLdyTgQgkO4/3d/pUWzOUozSYkViguCZhzDk+cJzmTxdT4QK5sJh8t5vKMmgeU76iJ92078Pib&#10;AeMVkx2VgHhUG2CnSyjJ/7P9NBlJz15+WHL5RgQ3tmQXIEZNWYAlZfB7uGmC08BvO/R1HPomnf90&#10;6Oo4dGs9DHUchrUednUcdms9bOs4bH964FefbfwCAAD//wMAUEsBAi0AFAAGAAgAAAAhAKjWx6gT&#10;AQAASQIAABMAAAAAAAAAAAAAAAAAAAAAAFtDb250ZW50X1R5cGVzXS54bWxQSwECLQAUAAYACAAA&#10;ACEAOP0h/9YAAACUAQAACwAAAAAAAAAAAAAAAABEAQAAX3JlbHMvLnJlbHNQSwECLQAUAAYACAAA&#10;ACEA6HOZFrUCAADlCQAADgAAAAAAAAAAAAAAAABDAgAAZHJzL2Uyb0RvYy54bWxQSwECLQAKAAAA&#10;AAAAACEAjdmp0xQWAAAUFgAAFAAAAAAAAAAAAAAAAAAkBQAAZHJzL21lZGlhL2ltYWdlMS5wbmdQ&#10;SwECLQAKAAAAAAAAACEAv0vePvgAAAD4AAAAFAAAAAAAAAAAAAAAAABqGwAAZHJzL21lZGlhL2lt&#10;YWdlMi5zdmdQSwECLQAKAAAAAAAAACEA8HeakBQkAAAUJAAAFAAAAAAAAAAAAAAAAACUHAAAZHJz&#10;L21lZGlhL2ltYWdlMy5wbmdQSwECLQAKAAAAAAAAACEAn70k6HkBAAB5AQAAFAAAAAAAAAAAAAAA&#10;AADaQAAAZHJzL21lZGlhL2ltYWdlNC5zdmdQSwECLQAKAAAAAAAAACEA6iPH+gUTAAAFEwAAFAAA&#10;AAAAAAAAAAAAAACFQgAAZHJzL21lZGlhL2ltYWdlNS5wbmdQSwECLQAKAAAAAAAAACEAYBRa+pIB&#10;AACSAQAAFAAAAAAAAAAAAAAAAAC8VQAAZHJzL21lZGlhL2ltYWdlNi5zdmdQSwECLQAUAAYACAAA&#10;ACEAmoEiA94AAAAGAQAADwAAAAAAAAAAAAAAAACAVwAAZHJzL2Rvd25yZXYueG1sUEsBAi0AFAAG&#10;AAgAAAAhABO+JrnkAAAAtQMAABkAAAAAAAAAAAAAAAAAi1gAAGRycy9fcmVscy9lMm9Eb2MueG1s&#10;LnJlbHNQSwUGAAAAAAsACwDGAgAAp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42BF0529" w14:textId="77777777" w:rsidR="007057F4" w:rsidRDefault="007057F4"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0466" w14:textId="2E74EE81" w:rsidR="00C3699D" w:rsidRDefault="00C3699D" w:rsidP="00C3699D">
    <w:pPr>
      <w:pStyle w:val="Header"/>
      <w:jc w:val="left"/>
    </w:pPr>
    <w:r>
      <w:rPr>
        <w:noProof/>
      </w:rPr>
      <w:drawing>
        <wp:inline distT="0" distB="0" distL="0" distR="0" wp14:anchorId="56EEA0F4" wp14:editId="1BA1A588">
          <wp:extent cx="3435350" cy="679450"/>
          <wp:effectExtent l="0" t="0" r="0" b="6350"/>
          <wp:docPr id="964125635" name="Picture 9641256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
                  <a:srcRect r="277" b="25900"/>
                  <a:stretch/>
                </pic:blipFill>
                <pic:spPr bwMode="auto">
                  <a:xfrm>
                    <a:off x="0" y="0"/>
                    <a:ext cx="3452258" cy="682794"/>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72B2FE7"/>
    <w:multiLevelType w:val="hybridMultilevel"/>
    <w:tmpl w:val="BE7049AA"/>
    <w:lvl w:ilvl="0" w:tplc="4282DB5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204F1"/>
    <w:multiLevelType w:val="multilevel"/>
    <w:tmpl w:val="7B90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3D896836"/>
    <w:multiLevelType w:val="hybridMultilevel"/>
    <w:tmpl w:val="7BC80340"/>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391C9D"/>
    <w:multiLevelType w:val="hybridMultilevel"/>
    <w:tmpl w:val="FE824B66"/>
    <w:lvl w:ilvl="0" w:tplc="FFFFFFFF">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E2825062">
      <w:start w:val="1"/>
      <w:numFmt w:val="decimal"/>
      <w:lvlText w:val="%3."/>
      <w:lvlJc w:val="left"/>
      <w:pPr>
        <w:ind w:left="3060" w:hanging="72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6A23E73"/>
    <w:multiLevelType w:val="hybridMultilevel"/>
    <w:tmpl w:val="EDA68A82"/>
    <w:lvl w:ilvl="0" w:tplc="4282DB5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1" w15:restartNumberingAfterBreak="0">
    <w:nsid w:val="76CA6D5C"/>
    <w:multiLevelType w:val="multilevel"/>
    <w:tmpl w:val="70B8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0F0B34"/>
    <w:multiLevelType w:val="hybridMultilevel"/>
    <w:tmpl w:val="CC2A234E"/>
    <w:lvl w:ilvl="0" w:tplc="D5F23CFA">
      <w:start w:val="1"/>
      <w:numFmt w:val="decimal"/>
      <w:lvlText w:val="%1."/>
      <w:lvlJc w:val="left"/>
      <w:pPr>
        <w:ind w:left="720" w:hanging="360"/>
      </w:pPr>
      <w:rPr>
        <w:rFonts w:hint="default"/>
        <w:b/>
        <w:bCs/>
        <w:color w:val="1E2C6B" w:themeColor="accent2" w:themeShade="BF"/>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4"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5"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1207151">
    <w:abstractNumId w:val="8"/>
  </w:num>
  <w:num w:numId="2" w16cid:durableId="1708791754">
    <w:abstractNumId w:val="23"/>
  </w:num>
  <w:num w:numId="3" w16cid:durableId="2105884011">
    <w:abstractNumId w:val="24"/>
  </w:num>
  <w:num w:numId="4" w16cid:durableId="113060803">
    <w:abstractNumId w:val="25"/>
  </w:num>
  <w:num w:numId="5" w16cid:durableId="7529746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99738387">
    <w:abstractNumId w:val="12"/>
  </w:num>
  <w:num w:numId="7" w16cid:durableId="185405762">
    <w:abstractNumId w:val="20"/>
  </w:num>
  <w:num w:numId="8" w16cid:durableId="86927333">
    <w:abstractNumId w:val="7"/>
  </w:num>
  <w:num w:numId="9" w16cid:durableId="595868702">
    <w:abstractNumId w:val="6"/>
  </w:num>
  <w:num w:numId="10" w16cid:durableId="708182719">
    <w:abstractNumId w:val="5"/>
  </w:num>
  <w:num w:numId="11" w16cid:durableId="823740269">
    <w:abstractNumId w:val="4"/>
  </w:num>
  <w:num w:numId="12" w16cid:durableId="877742270">
    <w:abstractNumId w:val="3"/>
  </w:num>
  <w:num w:numId="13" w16cid:durableId="2095589278">
    <w:abstractNumId w:val="2"/>
  </w:num>
  <w:num w:numId="14" w16cid:durableId="538661657">
    <w:abstractNumId w:val="1"/>
  </w:num>
  <w:num w:numId="15" w16cid:durableId="1962959193">
    <w:abstractNumId w:val="0"/>
  </w:num>
  <w:num w:numId="16" w16cid:durableId="1068071170">
    <w:abstractNumId w:val="15"/>
  </w:num>
  <w:num w:numId="17" w16cid:durableId="755784166">
    <w:abstractNumId w:val="17"/>
  </w:num>
  <w:num w:numId="18" w16cid:durableId="1043679528">
    <w:abstractNumId w:val="11"/>
  </w:num>
  <w:num w:numId="19" w16cid:durableId="1024938586">
    <w:abstractNumId w:val="16"/>
  </w:num>
  <w:num w:numId="20" w16cid:durableId="1528910903">
    <w:abstractNumId w:val="19"/>
  </w:num>
  <w:num w:numId="21" w16cid:durableId="1608537015">
    <w:abstractNumId w:val="22"/>
  </w:num>
  <w:num w:numId="22" w16cid:durableId="645089759">
    <w:abstractNumId w:val="18"/>
  </w:num>
  <w:num w:numId="23" w16cid:durableId="1936011974">
    <w:abstractNumId w:val="14"/>
  </w:num>
  <w:num w:numId="24" w16cid:durableId="1913080960">
    <w:abstractNumId w:val="21"/>
  </w:num>
  <w:num w:numId="25" w16cid:durableId="563759769">
    <w:abstractNumId w:val="9"/>
  </w:num>
  <w:num w:numId="26" w16cid:durableId="497161798">
    <w:abstractNumId w:val="13"/>
  </w:num>
  <w:num w:numId="27" w16cid:durableId="16854783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99D"/>
    <w:rsid w:val="000174F2"/>
    <w:rsid w:val="00040993"/>
    <w:rsid w:val="00067C92"/>
    <w:rsid w:val="000F56E1"/>
    <w:rsid w:val="00136006"/>
    <w:rsid w:val="001449EC"/>
    <w:rsid w:val="00146CD2"/>
    <w:rsid w:val="0015697D"/>
    <w:rsid w:val="001670A7"/>
    <w:rsid w:val="001B361F"/>
    <w:rsid w:val="001F0AF0"/>
    <w:rsid w:val="002178B9"/>
    <w:rsid w:val="00291712"/>
    <w:rsid w:val="002E0194"/>
    <w:rsid w:val="00303EF8"/>
    <w:rsid w:val="003079E2"/>
    <w:rsid w:val="003620E2"/>
    <w:rsid w:val="003F5051"/>
    <w:rsid w:val="00420DF5"/>
    <w:rsid w:val="004371B6"/>
    <w:rsid w:val="00444C7B"/>
    <w:rsid w:val="0048718B"/>
    <w:rsid w:val="0049185C"/>
    <w:rsid w:val="004A0497"/>
    <w:rsid w:val="004F2231"/>
    <w:rsid w:val="005112D1"/>
    <w:rsid w:val="0055035B"/>
    <w:rsid w:val="005C3643"/>
    <w:rsid w:val="0068500D"/>
    <w:rsid w:val="007057F4"/>
    <w:rsid w:val="00715036"/>
    <w:rsid w:val="007417B3"/>
    <w:rsid w:val="00742102"/>
    <w:rsid w:val="00750AC4"/>
    <w:rsid w:val="00773B66"/>
    <w:rsid w:val="007B4B20"/>
    <w:rsid w:val="007C7473"/>
    <w:rsid w:val="007D26F1"/>
    <w:rsid w:val="007E5499"/>
    <w:rsid w:val="008253A5"/>
    <w:rsid w:val="008417CE"/>
    <w:rsid w:val="0084277E"/>
    <w:rsid w:val="008A3C95"/>
    <w:rsid w:val="008C386D"/>
    <w:rsid w:val="008C5106"/>
    <w:rsid w:val="008D5829"/>
    <w:rsid w:val="00946F55"/>
    <w:rsid w:val="00965BD5"/>
    <w:rsid w:val="009875C8"/>
    <w:rsid w:val="00991D08"/>
    <w:rsid w:val="00A63DE6"/>
    <w:rsid w:val="00A73CD5"/>
    <w:rsid w:val="00A76185"/>
    <w:rsid w:val="00AC4635"/>
    <w:rsid w:val="00B00CF7"/>
    <w:rsid w:val="00B0688D"/>
    <w:rsid w:val="00B40525"/>
    <w:rsid w:val="00B41D82"/>
    <w:rsid w:val="00B44E8B"/>
    <w:rsid w:val="00B90346"/>
    <w:rsid w:val="00BA2277"/>
    <w:rsid w:val="00BB6CAC"/>
    <w:rsid w:val="00BE7253"/>
    <w:rsid w:val="00C3699D"/>
    <w:rsid w:val="00CA16E0"/>
    <w:rsid w:val="00CE0BC9"/>
    <w:rsid w:val="00CF41F9"/>
    <w:rsid w:val="00D2045C"/>
    <w:rsid w:val="00D540AF"/>
    <w:rsid w:val="00D6093C"/>
    <w:rsid w:val="00D638C1"/>
    <w:rsid w:val="00D73D44"/>
    <w:rsid w:val="00D967AC"/>
    <w:rsid w:val="00E50A4D"/>
    <w:rsid w:val="00E55554"/>
    <w:rsid w:val="00E758BC"/>
    <w:rsid w:val="00E95AFE"/>
    <w:rsid w:val="00EA59A7"/>
    <w:rsid w:val="00ED3756"/>
    <w:rsid w:val="00F43A02"/>
    <w:rsid w:val="00F45884"/>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F53353"/>
  <w15:chartTrackingRefBased/>
  <w15:docId w15:val="{7D1D0111-59BB-4C7F-98C6-29FA8B132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Default">
    <w:name w:val="Default"/>
    <w:rsid w:val="00C3699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semiHidden/>
    <w:qFormat/>
    <w:rsid w:val="00BA2277"/>
    <w:pPr>
      <w:spacing w:line="240" w:lineRule="auto"/>
      <w:ind w:left="720"/>
      <w:contextualSpacing/>
    </w:pPr>
    <w:rPr>
      <w:rFonts w:eastAsiaTheme="minorHAnsi"/>
      <w:b w:val="0"/>
      <w:color w:val="auto"/>
      <w:sz w:val="24"/>
      <w:szCs w:val="24"/>
    </w:rPr>
  </w:style>
  <w:style w:type="character" w:styleId="UnresolvedMention">
    <w:name w:val="Unresolved Mention"/>
    <w:basedOn w:val="DefaultParagraphFont"/>
    <w:uiPriority w:val="99"/>
    <w:semiHidden/>
    <w:unhideWhenUsed/>
    <w:rsid w:val="00040993"/>
    <w:rPr>
      <w:color w:val="605E5C"/>
      <w:shd w:val="clear" w:color="auto" w:fill="E1DFDD"/>
    </w:rPr>
  </w:style>
  <w:style w:type="paragraph" w:styleId="NormalWeb">
    <w:name w:val="Normal (Web)"/>
    <w:basedOn w:val="Normal"/>
    <w:uiPriority w:val="99"/>
    <w:semiHidden/>
    <w:unhideWhenUsed/>
    <w:rsid w:val="00715036"/>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374333">
      <w:bodyDiv w:val="1"/>
      <w:marLeft w:val="0"/>
      <w:marRight w:val="0"/>
      <w:marTop w:val="0"/>
      <w:marBottom w:val="0"/>
      <w:divBdr>
        <w:top w:val="none" w:sz="0" w:space="0" w:color="auto"/>
        <w:left w:val="none" w:sz="0" w:space="0" w:color="auto"/>
        <w:bottom w:val="none" w:sz="0" w:space="0" w:color="auto"/>
        <w:right w:val="none" w:sz="0" w:space="0" w:color="auto"/>
      </w:divBdr>
    </w:div>
    <w:div w:id="1629580724">
      <w:bodyDiv w:val="1"/>
      <w:marLeft w:val="0"/>
      <w:marRight w:val="0"/>
      <w:marTop w:val="0"/>
      <w:marBottom w:val="0"/>
      <w:divBdr>
        <w:top w:val="none" w:sz="0" w:space="0" w:color="auto"/>
        <w:left w:val="none" w:sz="0" w:space="0" w:color="auto"/>
        <w:bottom w:val="none" w:sz="0" w:space="0" w:color="auto"/>
        <w:right w:val="none" w:sz="0" w:space="0" w:color="auto"/>
      </w:divBdr>
    </w:div>
    <w:div w:id="185121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dsci6007-team2/customer_personality_analysi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sv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imakash3011/customer-personality-analysi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365datascience.com/tutorials/python-tutorials/pca-k-means/" TargetMode="External"/><Relationship Id="rId20" Type="http://schemas.openxmlformats.org/officeDocument/2006/relationships/image" Target="media/image12.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36.png"/><Relationship Id="rId3" Type="http://schemas.openxmlformats.org/officeDocument/2006/relationships/image" Target="media/image32.png"/><Relationship Id="rId7" Type="http://schemas.openxmlformats.org/officeDocument/2006/relationships/image" Target="media/image35.png"/><Relationship Id="rId2" Type="http://schemas.openxmlformats.org/officeDocument/2006/relationships/image" Target="media/image31.svg"/><Relationship Id="rId1" Type="http://schemas.openxmlformats.org/officeDocument/2006/relationships/image" Target="media/image30.png"/><Relationship Id="rId6" Type="http://schemas.openxmlformats.org/officeDocument/2006/relationships/image" Target="media/image35.svg"/><Relationship Id="rId5" Type="http://schemas.openxmlformats.org/officeDocument/2006/relationships/image" Target="media/image34.png"/><Relationship Id="rId4" Type="http://schemas.openxmlformats.org/officeDocument/2006/relationships/image" Target="media/image33.svg"/><Relationship Id="rId9"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kit\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AD1106104345B3A2F45F2ABD74AB6D"/>
        <w:category>
          <w:name w:val="General"/>
          <w:gallery w:val="placeholder"/>
        </w:category>
        <w:types>
          <w:type w:val="bbPlcHdr"/>
        </w:types>
        <w:behaviors>
          <w:behavior w:val="content"/>
        </w:behaviors>
        <w:guid w:val="{9E5A5DEF-33B0-4B8B-88CA-BD2230F80C5F}"/>
      </w:docPartPr>
      <w:docPartBody>
        <w:p w:rsidR="003F5366" w:rsidRDefault="00000000">
          <w:pPr>
            <w:pStyle w:val="93AD1106104345B3A2F45F2ABD74AB6D"/>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A9"/>
    <w:rsid w:val="000018A9"/>
    <w:rsid w:val="003F5366"/>
    <w:rsid w:val="00E67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AD1106104345B3A2F45F2ABD74AB6D">
    <w:name w:val="93AD1106104345B3A2F45F2ABD74AB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Template>
  <TotalTime>108</TotalTime>
  <Pages>22</Pages>
  <Words>2253</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Manjarekar</dc:creator>
  <cp:keywords/>
  <dc:description/>
  <cp:lastModifiedBy>Thamada, Prasad</cp:lastModifiedBy>
  <cp:revision>9</cp:revision>
  <dcterms:created xsi:type="dcterms:W3CDTF">2023-12-05T03:24:00Z</dcterms:created>
  <dcterms:modified xsi:type="dcterms:W3CDTF">2023-12-05T22:21:00Z</dcterms:modified>
</cp:coreProperties>
</file>